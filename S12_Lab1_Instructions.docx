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51427F36" w14:textId="02456430" w:rsidR="00D26CE9" w:rsidRDefault="003D0701" w:rsidP="00497FB0">
      <w:pPr>
        <w:pStyle w:val="Titre"/>
      </w:pPr>
      <w:r>
        <w:t>mission : Trouvez l’erreur</w:t>
      </w:r>
    </w:p>
    <w:p w14:paraId="7F1714C1" w14:textId="77777777" w:rsidR="00497FB0" w:rsidRDefault="00497FB0" w:rsidP="00497FB0">
      <w:pPr>
        <w:pStyle w:val="Titre1"/>
      </w:pPr>
      <w:r>
        <w:t>Objectif(s)</w:t>
      </w:r>
    </w:p>
    <w:p w14:paraId="7F43627B" w14:textId="5304F91B" w:rsidR="00E568B5" w:rsidRPr="00E568B5" w:rsidRDefault="00E568B5" w:rsidP="00E568B5">
      <w:pPr>
        <w:rPr>
          <w:rFonts w:eastAsia="Times New Roman"/>
        </w:rPr>
      </w:pPr>
      <w:r w:rsidRPr="00E568B5">
        <w:rPr>
          <w:rFonts w:eastAsia="Times New Roman"/>
        </w:rPr>
        <w:t xml:space="preserve">Votre mission, si </w:t>
      </w:r>
      <w:r w:rsidRPr="00E568B5">
        <w:rPr>
          <w:rFonts w:eastAsia="Times New Roman"/>
          <w:lang w:val="fr-FR"/>
        </w:rPr>
        <w:t>toutefois</w:t>
      </w:r>
      <w:r w:rsidRPr="00E568B5">
        <w:rPr>
          <w:rFonts w:eastAsia="Times New Roman"/>
          <w:b/>
          <w:bCs/>
          <w:lang w:val="fr-FR"/>
        </w:rPr>
        <w:t xml:space="preserve"> </w:t>
      </w:r>
      <w:r w:rsidRPr="00E568B5">
        <w:rPr>
          <w:rFonts w:eastAsia="Times New Roman"/>
        </w:rPr>
        <w:t xml:space="preserve">vous l’acceptez, est de détecter et de corriger les erreurs. </w:t>
      </w:r>
      <w:r w:rsidRPr="00E568B5">
        <w:rPr>
          <w:rFonts w:eastAsia="Times New Roman"/>
          <w:lang w:val="fr-FR"/>
        </w:rPr>
        <w:t xml:space="preserve">Comme toujours, si vous ou un membre de votre </w:t>
      </w:r>
      <w:r w:rsidR="007C3041">
        <w:rPr>
          <w:rFonts w:eastAsia="Times New Roman"/>
          <w:lang w:val="fr-FR"/>
        </w:rPr>
        <w:t>force opérationnelle</w:t>
      </w:r>
      <w:r w:rsidRPr="00E568B5">
        <w:rPr>
          <w:rFonts w:eastAsia="Times New Roman"/>
          <w:lang w:val="fr-FR"/>
        </w:rPr>
        <w:t xml:space="preserve"> êtes capturé ou tué, le professeur niera toute connaissance de vos actions. Cet énoncé s'autodétruira dans cinq semaines.</w:t>
      </w:r>
    </w:p>
    <w:p w14:paraId="066F5E1A" w14:textId="77777777" w:rsidR="00E568B5" w:rsidRPr="00E568B5" w:rsidRDefault="00E568B5" w:rsidP="00E568B5">
      <w:pPr>
        <w:rPr>
          <w:rFonts w:eastAsia="Times New Roman"/>
          <w:b/>
          <w:bCs/>
        </w:rPr>
      </w:pPr>
      <w:r w:rsidRPr="00E568B5">
        <w:rPr>
          <w:rFonts w:eastAsia="Times New Roman"/>
          <w:b/>
          <w:bCs/>
        </w:rPr>
        <w:t xml:space="preserve">Votre force opérationnelle : </w:t>
      </w:r>
    </w:p>
    <w:p w14:paraId="7979BE9E" w14:textId="77777777" w:rsidR="00E568B5" w:rsidRDefault="00E568B5" w:rsidP="00E568B5">
      <w:pPr>
        <w:pStyle w:val="Paragraphedeliste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Vous</w:t>
      </w:r>
    </w:p>
    <w:p w14:paraId="4E92B5EC" w14:textId="7AF940F8" w:rsidR="00E568B5" w:rsidRDefault="00E568B5" w:rsidP="00E568B5">
      <w:pPr>
        <w:pStyle w:val="Paragraphedeliste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 xml:space="preserve">Le </w:t>
      </w:r>
      <w:r w:rsidR="007C3041">
        <w:rPr>
          <w:rFonts w:eastAsia="Times New Roman"/>
        </w:rPr>
        <w:t>débogueur</w:t>
      </w:r>
      <w:r>
        <w:rPr>
          <w:rFonts w:eastAsia="Times New Roman"/>
        </w:rPr>
        <w:t xml:space="preserve"> et les points d’arrêt</w:t>
      </w:r>
    </w:p>
    <w:p w14:paraId="6D5A08C1" w14:textId="77777777" w:rsidR="00E568B5" w:rsidRDefault="00E568B5" w:rsidP="00E568B5">
      <w:pPr>
        <w:pStyle w:val="Paragraphedeliste"/>
        <w:numPr>
          <w:ilvl w:val="0"/>
          <w:numId w:val="46"/>
        </w:numPr>
        <w:rPr>
          <w:rFonts w:eastAsia="Times New Roman"/>
        </w:rPr>
      </w:pPr>
      <w:r>
        <w:rPr>
          <w:rFonts w:eastAsia="Times New Roman"/>
        </w:rPr>
        <w:t>Les messages dans la console</w:t>
      </w:r>
    </w:p>
    <w:p w14:paraId="320ED524" w14:textId="51CFFB3B" w:rsidR="00E568B5" w:rsidRPr="007C42CE" w:rsidRDefault="00E568B5" w:rsidP="00E568B5">
      <w:pPr>
        <w:pStyle w:val="Paragraphedeliste"/>
        <w:numPr>
          <w:ilvl w:val="0"/>
          <w:numId w:val="46"/>
        </w:numPr>
        <w:rPr>
          <w:rFonts w:eastAsia="Times New Roman"/>
          <w:i/>
          <w:iCs/>
        </w:rPr>
      </w:pPr>
      <w:r>
        <w:rPr>
          <w:rFonts w:eastAsia="Times New Roman"/>
        </w:rPr>
        <w:t xml:space="preserve">La fenêtre </w:t>
      </w:r>
      <w:r w:rsidRPr="007C42CE">
        <w:rPr>
          <w:rFonts w:eastAsia="Times New Roman"/>
          <w:i/>
          <w:iCs/>
        </w:rPr>
        <w:t>Liste d</w:t>
      </w:r>
      <w:r w:rsidR="00BB03A5">
        <w:rPr>
          <w:rFonts w:eastAsia="Times New Roman"/>
          <w:i/>
          <w:iCs/>
        </w:rPr>
        <w:t>’</w:t>
      </w:r>
      <w:r w:rsidRPr="007C42CE">
        <w:rPr>
          <w:rFonts w:eastAsia="Times New Roman"/>
          <w:i/>
          <w:iCs/>
        </w:rPr>
        <w:t>erreurs</w:t>
      </w:r>
    </w:p>
    <w:p w14:paraId="31EDEF58" w14:textId="77777777" w:rsidR="00E568B5" w:rsidRDefault="00E568B5" w:rsidP="00E568B5">
      <w:pPr>
        <w:pStyle w:val="Titre1"/>
      </w:pPr>
      <w:r>
        <w:t>Mise en contexte</w:t>
      </w:r>
    </w:p>
    <w:p w14:paraId="67443440" w14:textId="77777777" w:rsidR="00E568B5" w:rsidRDefault="00E568B5" w:rsidP="00E568B5">
      <w:pPr>
        <w:rPr>
          <w:rFonts w:eastAsia="Times New Roman"/>
        </w:rPr>
      </w:pPr>
      <w:r>
        <w:rPr>
          <w:rFonts w:eastAsia="Times New Roman"/>
        </w:rPr>
        <w:t xml:space="preserve">Chaque dossier </w:t>
      </w:r>
      <w:r w:rsidRPr="003D0701">
        <w:rPr>
          <w:rFonts w:eastAsia="Times New Roman"/>
          <w:b/>
          <w:bCs/>
        </w:rPr>
        <w:t>Mission</w:t>
      </w:r>
      <w:r>
        <w:rPr>
          <w:rFonts w:eastAsia="Times New Roman"/>
        </w:rPr>
        <w:t xml:space="preserve"> de ce laboratoire contient une version plus ou moins identique de la même application. Dans chaque version, il y a une erreur courante dans la mise en place d’</w:t>
      </w:r>
      <w:proofErr w:type="spellStart"/>
      <w:r>
        <w:rPr>
          <w:rFonts w:eastAsia="Times New Roman"/>
        </w:rPr>
        <w:t>Entity</w:t>
      </w:r>
      <w:proofErr w:type="spellEnd"/>
      <w:r>
        <w:rPr>
          <w:rFonts w:eastAsia="Times New Roman"/>
        </w:rPr>
        <w:t xml:space="preserve"> Framework.</w:t>
      </w:r>
    </w:p>
    <w:p w14:paraId="0ADBA78D" w14:textId="4D569C56" w:rsidR="00010644" w:rsidRDefault="00010644" w:rsidP="00010644">
      <w:pPr>
        <w:pStyle w:val="paragraph"/>
        <w:shd w:val="clear" w:color="auto" w:fill="D7E7F0"/>
        <w:textAlignment w:val="baseline"/>
        <w:rPr>
          <w:caps/>
        </w:rPr>
      </w:pPr>
      <w:r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Clonage du repository</w:t>
      </w:r>
      <w:r>
        <w:rPr>
          <w:rStyle w:val="eop"/>
          <w:rFonts w:ascii="Gill Sans MT" w:hAnsi="Gill Sans MT"/>
          <w:caps/>
          <w:sz w:val="20"/>
          <w:szCs w:val="20"/>
        </w:rPr>
        <w:t> </w:t>
      </w:r>
    </w:p>
    <w:p w14:paraId="079E73E4" w14:textId="77777777" w:rsidR="008701B6" w:rsidRPr="008701B6" w:rsidRDefault="008701B6" w:rsidP="00364654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Faîtes un </w:t>
      </w:r>
      <w:r>
        <w:rPr>
          <w:i/>
          <w:iCs/>
        </w:rPr>
        <w:t xml:space="preserve">Fork </w:t>
      </w:r>
      <w:r>
        <w:t xml:space="preserve">du </w:t>
      </w:r>
      <w:r>
        <w:rPr>
          <w:i/>
          <w:iCs/>
        </w:rPr>
        <w:t>repository</w:t>
      </w:r>
    </w:p>
    <w:p w14:paraId="27B79548" w14:textId="36376EB2" w:rsidR="00010644" w:rsidRPr="00364654" w:rsidRDefault="00010644" w:rsidP="00364654">
      <w:pPr>
        <w:pStyle w:val="Paragraphedeliste"/>
        <w:numPr>
          <w:ilvl w:val="0"/>
          <w:numId w:val="5"/>
        </w:numPr>
        <w:spacing w:before="0" w:after="160" w:line="259" w:lineRule="auto"/>
      </w:pPr>
      <w:r w:rsidRPr="00364654">
        <w:t xml:space="preserve">Dans </w:t>
      </w:r>
      <w:r w:rsidR="00ED5648">
        <w:t>Client Fork</w:t>
      </w:r>
      <w:r w:rsidRPr="00364654">
        <w:t>, clonez le repository </w:t>
      </w:r>
    </w:p>
    <w:p w14:paraId="48E6A274" w14:textId="77777777" w:rsidR="00010644" w:rsidRPr="00364654" w:rsidRDefault="00010644" w:rsidP="00364654">
      <w:pPr>
        <w:pStyle w:val="Paragraphedeliste"/>
        <w:numPr>
          <w:ilvl w:val="1"/>
          <w:numId w:val="5"/>
        </w:numPr>
        <w:spacing w:before="0" w:after="160" w:line="259" w:lineRule="auto"/>
      </w:pPr>
      <w:r w:rsidRPr="00364654">
        <w:t>Soit via URL </w:t>
      </w:r>
    </w:p>
    <w:p w14:paraId="52F317ED" w14:textId="77777777" w:rsidR="00010644" w:rsidRPr="00364654" w:rsidRDefault="00010644" w:rsidP="00364654">
      <w:pPr>
        <w:pStyle w:val="Paragraphedeliste"/>
        <w:numPr>
          <w:ilvl w:val="1"/>
          <w:numId w:val="5"/>
        </w:numPr>
        <w:spacing w:before="0" w:after="160" w:line="259" w:lineRule="auto"/>
      </w:pPr>
      <w:r w:rsidRPr="00364654">
        <w:t>Soit via GitHub.com </w:t>
      </w:r>
    </w:p>
    <w:p w14:paraId="52E9CC7E" w14:textId="0F0D7B66" w:rsidR="00010644" w:rsidRPr="00364654" w:rsidRDefault="00010644" w:rsidP="00364654">
      <w:pPr>
        <w:pStyle w:val="Paragraphedeliste"/>
        <w:numPr>
          <w:ilvl w:val="0"/>
          <w:numId w:val="5"/>
        </w:numPr>
        <w:spacing w:before="0" w:after="160" w:line="259" w:lineRule="auto"/>
      </w:pPr>
      <w:r w:rsidRPr="00364654">
        <w:t>Ouvrez le repository (OK) </w:t>
      </w:r>
      <w:r w:rsidR="003155B3">
        <w:tab/>
      </w:r>
    </w:p>
    <w:p w14:paraId="25A30EA5" w14:textId="1DACAA79" w:rsidR="00A53E03" w:rsidRPr="00A53E03" w:rsidRDefault="00A53E03" w:rsidP="00A53E03">
      <w:pPr>
        <w:pStyle w:val="paragraph"/>
        <w:shd w:val="clear" w:color="auto" w:fill="D7E7F0"/>
        <w:textAlignment w:val="baseline"/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</w:pPr>
      <w:r w:rsidRPr="00A53E03"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Diagramme de classes de l’application</w:t>
      </w:r>
    </w:p>
    <w:p w14:paraId="29E4B6BE" w14:textId="075BCEA8" w:rsidR="00A53E03" w:rsidRDefault="00BB03A5" w:rsidP="00A53E03">
      <w:pPr>
        <w:jc w:val="center"/>
      </w:pPr>
      <w:r w:rsidRPr="00BB03A5">
        <w:rPr>
          <w:noProof/>
        </w:rPr>
        <w:drawing>
          <wp:inline distT="0" distB="0" distL="0" distR="0" wp14:anchorId="6813A798" wp14:editId="04AA6DFC">
            <wp:extent cx="5557589" cy="3103418"/>
            <wp:effectExtent l="0" t="0" r="5080" b="1905"/>
            <wp:docPr id="2591388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38887" name=""/>
                    <pic:cNvPicPr/>
                  </pic:nvPicPr>
                  <pic:blipFill rotWithShape="1">
                    <a:blip r:embed="rId10"/>
                    <a:srcRect r="2990" b="5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211" cy="317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6FFB3" w14:textId="4B249AE7" w:rsidR="000223F6" w:rsidRDefault="003D0701" w:rsidP="000223F6">
      <w:pPr>
        <w:pStyle w:val="Titre1"/>
      </w:pPr>
      <w:r>
        <w:lastRenderedPageBreak/>
        <w:t>Les missions</w:t>
      </w:r>
    </w:p>
    <w:p w14:paraId="1549F4C8" w14:textId="4369C574" w:rsidR="00754711" w:rsidRPr="000C4172" w:rsidRDefault="003D0701" w:rsidP="00754711">
      <w:pPr>
        <w:pStyle w:val="Titre2"/>
      </w:pPr>
      <w:r>
        <w:t>mission 1</w:t>
      </w:r>
    </w:p>
    <w:p w14:paraId="32CCF9BC" w14:textId="77777777" w:rsidR="008701B6" w:rsidRDefault="008701B6" w:rsidP="008701B6">
      <w:pPr>
        <w:spacing w:before="0" w:after="160" w:line="259" w:lineRule="auto"/>
        <w:ind w:left="360"/>
      </w:pPr>
    </w:p>
    <w:p w14:paraId="0F4E0728" w14:textId="2F2384AD" w:rsidR="003B2F05" w:rsidRPr="00A53E03" w:rsidRDefault="003B2F05" w:rsidP="00C143A2">
      <w:pPr>
        <w:pStyle w:val="Paragraphedeliste"/>
        <w:numPr>
          <w:ilvl w:val="0"/>
          <w:numId w:val="25"/>
        </w:numPr>
        <w:spacing w:before="0" w:after="160" w:line="259" w:lineRule="auto"/>
      </w:pPr>
      <w:r>
        <w:t xml:space="preserve">Ouvrez </w:t>
      </w:r>
      <w:r w:rsidR="007D5B47">
        <w:t>l</w:t>
      </w:r>
      <w:r w:rsidR="00C143A2">
        <w:t>e projet Visual Studio</w:t>
      </w:r>
      <w:r w:rsidR="0044560F">
        <w:t xml:space="preserve"> qui se trouve dans votre dossier </w:t>
      </w:r>
      <w:r w:rsidR="00A53E03">
        <w:rPr>
          <w:b/>
          <w:bCs/>
        </w:rPr>
        <w:t>Mission 1</w:t>
      </w:r>
    </w:p>
    <w:p w14:paraId="6C269B16" w14:textId="5FCCCC91" w:rsidR="00A53E03" w:rsidRDefault="002D6B0D" w:rsidP="00C143A2">
      <w:pPr>
        <w:pStyle w:val="Paragraphedeliste"/>
        <w:numPr>
          <w:ilvl w:val="0"/>
          <w:numId w:val="25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</w:t>
      </w:r>
      <w:proofErr w:type="spellStart"/>
      <w:r>
        <w:rPr>
          <w:i/>
          <w:iCs/>
        </w:rPr>
        <w:t>database</w:t>
      </w:r>
      <w:proofErr w:type="spellEnd"/>
      <w:r>
        <w:t xml:space="preserve"> comme d’habitude</w:t>
      </w:r>
    </w:p>
    <w:p w14:paraId="3BFE70DA" w14:textId="7064492F" w:rsidR="002D6B0D" w:rsidRDefault="002D6B0D" w:rsidP="00C143A2">
      <w:pPr>
        <w:pStyle w:val="Paragraphedeliste"/>
        <w:numPr>
          <w:ilvl w:val="0"/>
          <w:numId w:val="25"/>
        </w:numPr>
        <w:spacing w:before="0" w:after="160" w:line="259" w:lineRule="auto"/>
      </w:pPr>
      <w:r>
        <w:t>La console vous affiche le message d’erreur suivant :</w:t>
      </w:r>
    </w:p>
    <w:p w14:paraId="265C96E4" w14:textId="3AEBB187" w:rsidR="002D6B0D" w:rsidRDefault="002D6B0D" w:rsidP="002D6B0D">
      <w:pPr>
        <w:spacing w:before="0" w:after="160" w:line="259" w:lineRule="auto"/>
      </w:pPr>
      <w:r>
        <w:rPr>
          <w:noProof/>
        </w:rPr>
        <w:drawing>
          <wp:inline distT="0" distB="0" distL="0" distR="0" wp14:anchorId="7F065344" wp14:editId="58CB4D0B">
            <wp:extent cx="6400800" cy="1138555"/>
            <wp:effectExtent l="0" t="0" r="0" b="4445"/>
            <wp:docPr id="624122250" name="Image 1" descr="Une image contenant texte, Police, Page web, Sit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22250" name="Image 1" descr="Une image contenant texte, Police, Page web, Site web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7C48" w14:textId="77777777" w:rsidR="008C3888" w:rsidRDefault="008C3888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16592892" w14:textId="77777777" w:rsidR="001D3609" w:rsidRDefault="00802577" w:rsidP="00B24160">
      <w:pPr>
        <w:spacing w:before="0" w:after="160" w:line="259" w:lineRule="auto"/>
        <w:rPr>
          <w:b/>
          <w:bCs/>
          <w:i/>
          <w:iCs/>
          <w:color w:val="C00000"/>
          <w:sz w:val="32"/>
          <w:szCs w:val="32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7E69653A" wp14:editId="5A8EFF1E">
            <wp:extent cx="1545771" cy="656054"/>
            <wp:effectExtent l="0" t="0" r="0" b="0"/>
            <wp:docPr id="1706690507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51C65BE0" w14:textId="380E4426" w:rsidR="00A53E03" w:rsidRPr="00802577" w:rsidRDefault="00AB1A2C" w:rsidP="00B24160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color w:val="C00000"/>
          <w:sz w:val="32"/>
          <w:szCs w:val="32"/>
        </w:rPr>
        <w:t xml:space="preserve"> Il faut juste changé le chemin de la </w:t>
      </w:r>
      <w:proofErr w:type="spellStart"/>
      <w:r>
        <w:rPr>
          <w:b/>
          <w:bCs/>
          <w:i/>
          <w:iCs/>
          <w:color w:val="C00000"/>
          <w:sz w:val="32"/>
          <w:szCs w:val="32"/>
        </w:rPr>
        <w:t>connection</w:t>
      </w:r>
      <w:proofErr w:type="spellEnd"/>
      <w:r>
        <w:rPr>
          <w:b/>
          <w:bCs/>
          <w:i/>
          <w:iCs/>
          <w:color w:val="C00000"/>
          <w:sz w:val="32"/>
          <w:szCs w:val="32"/>
        </w:rPr>
        <w:t xml:space="preserve"> au server SQL. Dans le fichier </w:t>
      </w:r>
      <w:proofErr w:type="spellStart"/>
      <w:r>
        <w:rPr>
          <w:b/>
          <w:bCs/>
          <w:i/>
          <w:iCs/>
          <w:color w:val="C00000"/>
          <w:sz w:val="32"/>
          <w:szCs w:val="32"/>
        </w:rPr>
        <w:t>appjson</w:t>
      </w:r>
      <w:proofErr w:type="spellEnd"/>
      <w:r>
        <w:rPr>
          <w:b/>
          <w:bCs/>
          <w:i/>
          <w:iCs/>
          <w:color w:val="C00000"/>
          <w:sz w:val="32"/>
          <w:szCs w:val="32"/>
        </w:rPr>
        <w:t>…</w:t>
      </w:r>
    </w:p>
    <w:p w14:paraId="696A2588" w14:textId="77777777" w:rsidR="00A53E03" w:rsidRDefault="00A53E03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4409B212" w14:textId="77777777" w:rsidR="00BD2480" w:rsidRDefault="00BD2480" w:rsidP="00BD248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430137BA" w14:textId="3DB6AB70" w:rsidR="00BD2480" w:rsidRPr="000C4172" w:rsidRDefault="00BD2480" w:rsidP="00BD2480">
      <w:pPr>
        <w:pStyle w:val="Titre2"/>
      </w:pPr>
      <w:r>
        <w:t>mission 2</w:t>
      </w:r>
    </w:p>
    <w:p w14:paraId="20C3B696" w14:textId="77777777" w:rsidR="00BD2480" w:rsidRDefault="00BD2480" w:rsidP="00BD2480">
      <w:pPr>
        <w:spacing w:before="0" w:after="160" w:line="259" w:lineRule="auto"/>
        <w:ind w:left="360"/>
      </w:pPr>
    </w:p>
    <w:p w14:paraId="0F404E12" w14:textId="26413E6F" w:rsidR="00BD2480" w:rsidRPr="00A53E03" w:rsidRDefault="00BD2480" w:rsidP="00BD2480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 xml:space="preserve">Mission </w:t>
      </w:r>
      <w:r w:rsidR="006D4B4D">
        <w:rPr>
          <w:b/>
          <w:bCs/>
        </w:rPr>
        <w:t>2</w:t>
      </w:r>
    </w:p>
    <w:p w14:paraId="30FFB725" w14:textId="77777777" w:rsidR="00BD2480" w:rsidRDefault="00BD2480" w:rsidP="00BD2480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</w:t>
      </w:r>
      <w:proofErr w:type="spellStart"/>
      <w:r>
        <w:rPr>
          <w:i/>
          <w:iCs/>
        </w:rPr>
        <w:t>database</w:t>
      </w:r>
      <w:proofErr w:type="spellEnd"/>
      <w:r>
        <w:t xml:space="preserve"> comme d’habitude</w:t>
      </w:r>
    </w:p>
    <w:p w14:paraId="5D21DF88" w14:textId="62F6E93D" w:rsidR="00BD2480" w:rsidRDefault="00EA30EE" w:rsidP="00BD2480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>Démarrez l’application</w:t>
      </w:r>
    </w:p>
    <w:p w14:paraId="783E63FB" w14:textId="1D86E857" w:rsidR="00EA30EE" w:rsidRDefault="00EA30EE" w:rsidP="00EA30EE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Dans le menu, sélectionnez </w:t>
      </w:r>
      <w:r>
        <w:rPr>
          <w:b/>
          <w:bCs/>
        </w:rPr>
        <w:t>Achats – Gérer les produits</w:t>
      </w:r>
    </w:p>
    <w:p w14:paraId="77893D1E" w14:textId="46AC50B9" w:rsidR="00BD2480" w:rsidRDefault="00BD2480" w:rsidP="00BD2480">
      <w:pPr>
        <w:spacing w:before="0" w:after="160" w:line="259" w:lineRule="auto"/>
      </w:pPr>
    </w:p>
    <w:p w14:paraId="66FAAA7F" w14:textId="77777777" w:rsidR="00BD2480" w:rsidRDefault="00BD2480" w:rsidP="00BD248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396BBB0E" w14:textId="536AA23C" w:rsidR="00BD2480" w:rsidRPr="00802577" w:rsidRDefault="00BD2480" w:rsidP="00BD2480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64413E02" wp14:editId="35F4C152">
            <wp:extent cx="1545771" cy="656054"/>
            <wp:effectExtent l="0" t="0" r="0" b="0"/>
            <wp:docPr id="2116271763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</w:t>
      </w:r>
      <w:r w:rsidR="00EA30EE">
        <w:rPr>
          <w:b/>
          <w:bCs/>
          <w:i/>
          <w:iCs/>
          <w:color w:val="C00000"/>
          <w:sz w:val="32"/>
          <w:szCs w:val="32"/>
        </w:rPr>
        <w:t xml:space="preserve"> et compléter l’action Index du Contrôleur Produits</w:t>
      </w:r>
      <w:r w:rsidRPr="00802577">
        <w:rPr>
          <w:b/>
          <w:bCs/>
          <w:i/>
          <w:iCs/>
          <w:color w:val="C00000"/>
          <w:sz w:val="32"/>
          <w:szCs w:val="32"/>
        </w:rPr>
        <w:t>?</w:t>
      </w:r>
      <w:r w:rsidR="00D02E81">
        <w:rPr>
          <w:b/>
          <w:bCs/>
          <w:i/>
          <w:iCs/>
          <w:color w:val="C00000"/>
          <w:sz w:val="32"/>
          <w:szCs w:val="32"/>
        </w:rPr>
        <w:t xml:space="preserve"> Il fallait juste rajouter le produits dans le </w:t>
      </w:r>
      <w:proofErr w:type="spellStart"/>
      <w:r w:rsidR="00D02E81">
        <w:rPr>
          <w:b/>
          <w:bCs/>
          <w:i/>
          <w:iCs/>
          <w:color w:val="C00000"/>
          <w:sz w:val="32"/>
          <w:szCs w:val="32"/>
        </w:rPr>
        <w:lastRenderedPageBreak/>
        <w:t>dbSet</w:t>
      </w:r>
      <w:proofErr w:type="spellEnd"/>
      <w:r w:rsidR="00D02E81">
        <w:rPr>
          <w:b/>
          <w:bCs/>
          <w:i/>
          <w:iCs/>
          <w:color w:val="C00000"/>
          <w:sz w:val="32"/>
          <w:szCs w:val="32"/>
        </w:rPr>
        <w:t xml:space="preserve"> et ensuite l’envoyer </w:t>
      </w:r>
      <w:r w:rsidR="00A1487B">
        <w:rPr>
          <w:b/>
          <w:bCs/>
          <w:i/>
          <w:iCs/>
          <w:color w:val="C00000"/>
          <w:sz w:val="32"/>
          <w:szCs w:val="32"/>
        </w:rPr>
        <w:t xml:space="preserve">au </w:t>
      </w:r>
      <w:proofErr w:type="spellStart"/>
      <w:r w:rsidR="00A1487B">
        <w:rPr>
          <w:b/>
          <w:bCs/>
          <w:i/>
          <w:iCs/>
          <w:color w:val="C00000"/>
          <w:sz w:val="32"/>
          <w:szCs w:val="32"/>
        </w:rPr>
        <w:t>controlleur</w:t>
      </w:r>
      <w:proofErr w:type="spellEnd"/>
      <w:r w:rsidR="00A1487B">
        <w:rPr>
          <w:b/>
          <w:bCs/>
          <w:i/>
          <w:iCs/>
          <w:color w:val="C00000"/>
          <w:sz w:val="32"/>
          <w:szCs w:val="32"/>
        </w:rPr>
        <w:t xml:space="preserve"> </w:t>
      </w:r>
      <w:r w:rsidR="00BF330E">
        <w:rPr>
          <w:b/>
          <w:bCs/>
          <w:i/>
          <w:iCs/>
          <w:color w:val="C00000"/>
          <w:sz w:val="32"/>
          <w:szCs w:val="32"/>
        </w:rPr>
        <w:t>(</w:t>
      </w:r>
      <w:r w:rsidR="007121E8">
        <w:rPr>
          <w:b/>
          <w:bCs/>
          <w:i/>
          <w:iCs/>
          <w:color w:val="C00000"/>
          <w:sz w:val="32"/>
          <w:szCs w:val="32"/>
        </w:rPr>
        <w:t>Produits</w:t>
      </w:r>
      <w:r w:rsidR="00BF330E">
        <w:rPr>
          <w:b/>
          <w:bCs/>
          <w:i/>
          <w:iCs/>
          <w:color w:val="C00000"/>
          <w:sz w:val="32"/>
          <w:szCs w:val="32"/>
        </w:rPr>
        <w:t>)</w:t>
      </w:r>
      <w:r w:rsidR="00A1487B">
        <w:rPr>
          <w:b/>
          <w:bCs/>
          <w:i/>
          <w:iCs/>
          <w:color w:val="C00000"/>
          <w:sz w:val="32"/>
          <w:szCs w:val="32"/>
        </w:rPr>
        <w:t xml:space="preserve"> de l’action</w:t>
      </w:r>
      <w:r w:rsidR="007121E8">
        <w:rPr>
          <w:b/>
          <w:bCs/>
          <w:i/>
          <w:iCs/>
          <w:color w:val="C00000"/>
          <w:sz w:val="32"/>
          <w:szCs w:val="32"/>
        </w:rPr>
        <w:t xml:space="preserve"> index doit envoyé la liste de produit </w:t>
      </w:r>
      <w:r w:rsidR="003A0F8A">
        <w:rPr>
          <w:b/>
          <w:bCs/>
          <w:i/>
          <w:iCs/>
          <w:color w:val="C00000"/>
          <w:sz w:val="32"/>
          <w:szCs w:val="32"/>
        </w:rPr>
        <w:t>à la vue index .</w:t>
      </w:r>
      <w:r w:rsidR="00A1487B">
        <w:rPr>
          <w:b/>
          <w:bCs/>
          <w:i/>
          <w:iCs/>
          <w:color w:val="C00000"/>
          <w:sz w:val="32"/>
          <w:szCs w:val="32"/>
        </w:rPr>
        <w:t xml:space="preserve"> </w:t>
      </w:r>
    </w:p>
    <w:p w14:paraId="69A52181" w14:textId="77777777" w:rsidR="00802577" w:rsidRDefault="00802577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11A2663F" w14:textId="77777777" w:rsidR="00802577" w:rsidRDefault="00802577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14A3FC12" w14:textId="77777777" w:rsidR="00802577" w:rsidRDefault="00802577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172DF49D" w14:textId="5C7C46C9" w:rsidR="00802577" w:rsidRPr="000C4172" w:rsidRDefault="00802577" w:rsidP="00802577">
      <w:pPr>
        <w:pStyle w:val="Titre2"/>
      </w:pPr>
      <w:r>
        <w:t xml:space="preserve">mission </w:t>
      </w:r>
      <w:r w:rsidR="00122452">
        <w:t>3</w:t>
      </w:r>
    </w:p>
    <w:p w14:paraId="590DDAD7" w14:textId="77777777" w:rsidR="00802577" w:rsidRDefault="00802577" w:rsidP="00802577">
      <w:pPr>
        <w:spacing w:before="0" w:after="160" w:line="259" w:lineRule="auto"/>
        <w:ind w:left="360"/>
      </w:pPr>
    </w:p>
    <w:p w14:paraId="03913F9A" w14:textId="00653B9B" w:rsidR="00802577" w:rsidRPr="00A53E03" w:rsidRDefault="00802577" w:rsidP="00802577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 xml:space="preserve">Mission </w:t>
      </w:r>
      <w:r w:rsidR="002D7BAF">
        <w:rPr>
          <w:b/>
          <w:bCs/>
        </w:rPr>
        <w:t>3</w:t>
      </w:r>
    </w:p>
    <w:p w14:paraId="7641B415" w14:textId="77777777" w:rsidR="00802577" w:rsidRDefault="00802577" w:rsidP="00802577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</w:t>
      </w:r>
      <w:proofErr w:type="spellStart"/>
      <w:r>
        <w:rPr>
          <w:i/>
          <w:iCs/>
        </w:rPr>
        <w:t>database</w:t>
      </w:r>
      <w:proofErr w:type="spellEnd"/>
      <w:r>
        <w:t xml:space="preserve"> comme d’habitude</w:t>
      </w:r>
    </w:p>
    <w:p w14:paraId="51A69239" w14:textId="77777777" w:rsidR="00802577" w:rsidRDefault="00802577" w:rsidP="00802577">
      <w:pPr>
        <w:pStyle w:val="Paragraphedeliste"/>
        <w:numPr>
          <w:ilvl w:val="0"/>
          <w:numId w:val="47"/>
        </w:numPr>
        <w:spacing w:before="0" w:after="160" w:line="259" w:lineRule="auto"/>
      </w:pPr>
      <w:r>
        <w:t>La console vous affiche le message d’erreur suivant :</w:t>
      </w:r>
    </w:p>
    <w:p w14:paraId="7E4473A3" w14:textId="6CB3B7C1" w:rsidR="00802577" w:rsidRDefault="00AD08FB" w:rsidP="00802577">
      <w:pPr>
        <w:spacing w:before="0" w:after="160" w:line="259" w:lineRule="auto"/>
      </w:pPr>
      <w:r>
        <w:rPr>
          <w:noProof/>
        </w:rPr>
        <w:drawing>
          <wp:inline distT="0" distB="0" distL="0" distR="0" wp14:anchorId="459D6392" wp14:editId="20AE82BC">
            <wp:extent cx="6400800" cy="1042035"/>
            <wp:effectExtent l="0" t="0" r="0" b="5715"/>
            <wp:docPr id="1113559608" name="Image 1" descr="Une image contenant texte, Police, capture d’écran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59608" name="Image 1" descr="Une image contenant texte, Police, capture d’écran, Page web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39BD" w14:textId="77777777" w:rsidR="00802577" w:rsidRDefault="00802577" w:rsidP="00802577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619936C4" w14:textId="77777777" w:rsidR="00C339C4" w:rsidRDefault="00802577" w:rsidP="00802577">
      <w:pPr>
        <w:spacing w:before="0" w:after="160" w:line="259" w:lineRule="auto"/>
        <w:rPr>
          <w:b/>
          <w:bCs/>
          <w:i/>
          <w:iCs/>
          <w:color w:val="C00000"/>
          <w:sz w:val="32"/>
          <w:szCs w:val="32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9FC3454" wp14:editId="3B70528F">
            <wp:extent cx="1545771" cy="656054"/>
            <wp:effectExtent l="0" t="0" r="0" b="0"/>
            <wp:docPr id="1430055799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0054D584" w14:textId="54086861" w:rsidR="00802577" w:rsidRPr="00802577" w:rsidRDefault="00C339C4" w:rsidP="00802577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color w:val="C00000"/>
          <w:sz w:val="32"/>
          <w:szCs w:val="32"/>
        </w:rPr>
        <w:t xml:space="preserve"> Il n’a pas mis le bon nom pour la </w:t>
      </w:r>
      <w:proofErr w:type="spellStart"/>
      <w:r>
        <w:rPr>
          <w:b/>
          <w:bCs/>
          <w:i/>
          <w:iCs/>
          <w:color w:val="C00000"/>
          <w:sz w:val="32"/>
          <w:szCs w:val="32"/>
        </w:rPr>
        <w:t>connectionString</w:t>
      </w:r>
      <w:proofErr w:type="spellEnd"/>
      <w:r>
        <w:rPr>
          <w:b/>
          <w:bCs/>
          <w:i/>
          <w:iCs/>
          <w:color w:val="C00000"/>
          <w:sz w:val="32"/>
          <w:szCs w:val="32"/>
        </w:rPr>
        <w:t xml:space="preserve">. Il aurait dû mettre </w:t>
      </w:r>
      <w:proofErr w:type="spellStart"/>
      <w:r>
        <w:rPr>
          <w:b/>
          <w:bCs/>
          <w:i/>
          <w:iCs/>
          <w:color w:val="C00000"/>
          <w:sz w:val="32"/>
          <w:szCs w:val="32"/>
        </w:rPr>
        <w:t>DefaultConnection</w:t>
      </w:r>
      <w:proofErr w:type="spellEnd"/>
      <w:r>
        <w:rPr>
          <w:b/>
          <w:bCs/>
          <w:i/>
          <w:iCs/>
          <w:color w:val="C00000"/>
          <w:sz w:val="32"/>
          <w:szCs w:val="32"/>
        </w:rPr>
        <w:t xml:space="preserve"> dans le fichier </w:t>
      </w:r>
      <w:proofErr w:type="spellStart"/>
      <w:r>
        <w:rPr>
          <w:b/>
          <w:bCs/>
          <w:i/>
          <w:iCs/>
          <w:color w:val="C00000"/>
          <w:sz w:val="32"/>
          <w:szCs w:val="32"/>
        </w:rPr>
        <w:t>appjson</w:t>
      </w:r>
      <w:proofErr w:type="spellEnd"/>
      <w:r>
        <w:rPr>
          <w:b/>
          <w:bCs/>
          <w:i/>
          <w:iCs/>
          <w:color w:val="C00000"/>
          <w:sz w:val="32"/>
          <w:szCs w:val="32"/>
        </w:rPr>
        <w:t xml:space="preserve">. </w:t>
      </w:r>
    </w:p>
    <w:p w14:paraId="518FD1DD" w14:textId="77777777" w:rsidR="00802577" w:rsidRDefault="00802577" w:rsidP="00802577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17331D92" w14:textId="77777777" w:rsidR="004410AA" w:rsidRDefault="004410AA">
      <w:pPr>
        <w:rPr>
          <w:caps/>
          <w:spacing w:val="15"/>
        </w:rPr>
      </w:pPr>
      <w:r>
        <w:br w:type="page"/>
      </w:r>
    </w:p>
    <w:p w14:paraId="44C31A09" w14:textId="7A7C8CD1" w:rsidR="00EC3E3A" w:rsidRPr="000C4172" w:rsidRDefault="00EC3E3A" w:rsidP="00EC3E3A">
      <w:pPr>
        <w:pStyle w:val="Titre2"/>
      </w:pPr>
      <w:r>
        <w:lastRenderedPageBreak/>
        <w:t>mission 4</w:t>
      </w:r>
    </w:p>
    <w:p w14:paraId="0BCAAC9B" w14:textId="77777777" w:rsidR="00EC3E3A" w:rsidRDefault="00EC3E3A" w:rsidP="00EC3E3A">
      <w:pPr>
        <w:spacing w:before="0" w:after="160" w:line="259" w:lineRule="auto"/>
        <w:ind w:left="360"/>
      </w:pPr>
    </w:p>
    <w:p w14:paraId="794C67E8" w14:textId="279A9E4E" w:rsidR="00EC3E3A" w:rsidRPr="00A53E03" w:rsidRDefault="00EC3E3A" w:rsidP="00EC3E3A">
      <w:pPr>
        <w:pStyle w:val="Paragraphedeliste"/>
        <w:numPr>
          <w:ilvl w:val="0"/>
          <w:numId w:val="48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>Mission 4</w:t>
      </w:r>
    </w:p>
    <w:p w14:paraId="033B38EE" w14:textId="77777777" w:rsidR="00EC3E3A" w:rsidRDefault="00EC3E3A" w:rsidP="00EC3E3A">
      <w:pPr>
        <w:pStyle w:val="Paragraphedeliste"/>
        <w:numPr>
          <w:ilvl w:val="0"/>
          <w:numId w:val="48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</w:t>
      </w:r>
      <w:proofErr w:type="spellStart"/>
      <w:r>
        <w:rPr>
          <w:i/>
          <w:iCs/>
        </w:rPr>
        <w:t>database</w:t>
      </w:r>
      <w:proofErr w:type="spellEnd"/>
      <w:r>
        <w:t xml:space="preserve"> comme d’habitude</w:t>
      </w:r>
    </w:p>
    <w:p w14:paraId="4FDC22F1" w14:textId="28542F1E" w:rsidR="00E6177A" w:rsidRDefault="00E6177A" w:rsidP="00EC3E3A">
      <w:pPr>
        <w:pStyle w:val="Paragraphedeliste"/>
        <w:numPr>
          <w:ilvl w:val="0"/>
          <w:numId w:val="48"/>
        </w:numPr>
        <w:spacing w:before="0" w:after="160" w:line="259" w:lineRule="auto"/>
      </w:pPr>
      <w:r>
        <w:t xml:space="preserve">Allez au formulaire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r>
        <w:t xml:space="preserve">de </w:t>
      </w:r>
      <w:r>
        <w:rPr>
          <w:b/>
          <w:bCs/>
        </w:rPr>
        <w:t>Produit</w:t>
      </w:r>
      <w:r>
        <w:t xml:space="preserve"> et essayez de créer un produit :</w:t>
      </w:r>
    </w:p>
    <w:p w14:paraId="1203A980" w14:textId="3E185F88" w:rsidR="00EC3E3A" w:rsidRDefault="00E6177A" w:rsidP="00E6177A">
      <w:pPr>
        <w:spacing w:before="0" w:after="160" w:line="259" w:lineRule="auto"/>
        <w:ind w:left="1080"/>
      </w:pPr>
      <w:r>
        <w:rPr>
          <w:noProof/>
        </w:rPr>
        <w:drawing>
          <wp:inline distT="0" distB="0" distL="0" distR="0" wp14:anchorId="4815A91E" wp14:editId="7FA8BAD6">
            <wp:extent cx="2476500" cy="2428256"/>
            <wp:effectExtent l="0" t="0" r="635" b="0"/>
            <wp:docPr id="1319982932" name="Image 1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2932" name="Image 1" descr="Une image contenant texte, capture d’écran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2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5F55" w14:textId="25EBD51A" w:rsidR="00EC3E3A" w:rsidRDefault="00E6177A" w:rsidP="00EC3E3A">
      <w:pPr>
        <w:spacing w:before="0" w:after="160" w:line="259" w:lineRule="auto"/>
      </w:pPr>
      <w:r>
        <w:t>La liste des catégories ne s’affiche pas</w:t>
      </w:r>
    </w:p>
    <w:p w14:paraId="24780377" w14:textId="77777777" w:rsidR="00EC3E3A" w:rsidRDefault="00EC3E3A" w:rsidP="00EC3E3A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2B29BFED" w14:textId="77777777" w:rsidR="00EC3E3A" w:rsidRDefault="00EC3E3A" w:rsidP="00EC3E3A">
      <w:pPr>
        <w:spacing w:before="0" w:after="160" w:line="259" w:lineRule="auto"/>
        <w:rPr>
          <w:b/>
          <w:bCs/>
          <w:i/>
          <w:iCs/>
          <w:color w:val="C00000"/>
          <w:sz w:val="32"/>
          <w:szCs w:val="32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07DE2503" wp14:editId="703E873B">
            <wp:extent cx="1545771" cy="656054"/>
            <wp:effectExtent l="0" t="0" r="0" b="0"/>
            <wp:docPr id="1104873035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3AA0B22A" w14:textId="783B8186" w:rsidR="00BE2C0C" w:rsidRPr="00802577" w:rsidRDefault="00BE2C0C" w:rsidP="00EC3E3A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color w:val="C00000"/>
          <w:sz w:val="32"/>
          <w:szCs w:val="32"/>
        </w:rPr>
        <w:t xml:space="preserve">Utilisez </w:t>
      </w:r>
      <w:proofErr w:type="spellStart"/>
      <w:r>
        <w:rPr>
          <w:b/>
          <w:bCs/>
          <w:i/>
          <w:iCs/>
          <w:color w:val="C00000"/>
          <w:sz w:val="32"/>
          <w:szCs w:val="32"/>
        </w:rPr>
        <w:t>la</w:t>
      </w:r>
      <w:proofErr w:type="spellEnd"/>
      <w:r>
        <w:rPr>
          <w:b/>
          <w:bCs/>
          <w:i/>
          <w:iCs/>
          <w:color w:val="C00000"/>
          <w:sz w:val="32"/>
          <w:szCs w:val="32"/>
        </w:rPr>
        <w:t xml:space="preserve"> le </w:t>
      </w:r>
      <w:proofErr w:type="spellStart"/>
      <w:r>
        <w:rPr>
          <w:b/>
          <w:bCs/>
          <w:i/>
          <w:iCs/>
          <w:color w:val="C00000"/>
          <w:sz w:val="32"/>
          <w:szCs w:val="32"/>
        </w:rPr>
        <w:t>viewModel</w:t>
      </w:r>
      <w:proofErr w:type="spellEnd"/>
      <w:r>
        <w:rPr>
          <w:b/>
          <w:bCs/>
          <w:i/>
          <w:iCs/>
          <w:color w:val="C00000"/>
          <w:sz w:val="32"/>
          <w:szCs w:val="32"/>
        </w:rPr>
        <w:t xml:space="preserve"> afin de pouvoir transférer la liste de </w:t>
      </w:r>
      <w:proofErr w:type="spellStart"/>
      <w:r>
        <w:rPr>
          <w:b/>
          <w:bCs/>
          <w:i/>
          <w:iCs/>
          <w:color w:val="C00000"/>
          <w:sz w:val="32"/>
          <w:szCs w:val="32"/>
        </w:rPr>
        <w:t>categorie</w:t>
      </w:r>
      <w:proofErr w:type="spellEnd"/>
      <w:r>
        <w:rPr>
          <w:b/>
          <w:bCs/>
          <w:i/>
          <w:iCs/>
          <w:color w:val="C00000"/>
          <w:sz w:val="32"/>
          <w:szCs w:val="32"/>
        </w:rPr>
        <w:t xml:space="preserve"> dans la vue et modifier l’action </w:t>
      </w:r>
      <w:proofErr w:type="spellStart"/>
      <w:r>
        <w:rPr>
          <w:b/>
          <w:bCs/>
          <w:i/>
          <w:iCs/>
          <w:color w:val="C00000"/>
          <w:sz w:val="32"/>
          <w:szCs w:val="32"/>
        </w:rPr>
        <w:t>get</w:t>
      </w:r>
      <w:proofErr w:type="spellEnd"/>
      <w:r>
        <w:rPr>
          <w:b/>
          <w:bCs/>
          <w:i/>
          <w:iCs/>
          <w:color w:val="C00000"/>
          <w:sz w:val="32"/>
          <w:szCs w:val="32"/>
        </w:rPr>
        <w:t xml:space="preserve"> </w:t>
      </w:r>
      <w:proofErr w:type="spellStart"/>
      <w:r>
        <w:rPr>
          <w:b/>
          <w:bCs/>
          <w:i/>
          <w:iCs/>
          <w:color w:val="C00000"/>
          <w:sz w:val="32"/>
          <w:szCs w:val="32"/>
        </w:rPr>
        <w:t>Create</w:t>
      </w:r>
      <w:proofErr w:type="spellEnd"/>
      <w:r>
        <w:rPr>
          <w:b/>
          <w:bCs/>
          <w:i/>
          <w:iCs/>
          <w:color w:val="C00000"/>
          <w:sz w:val="32"/>
          <w:szCs w:val="32"/>
        </w:rPr>
        <w:t xml:space="preserve"> de </w:t>
      </w:r>
      <w:proofErr w:type="spellStart"/>
      <w:r w:rsidR="00223437">
        <w:rPr>
          <w:b/>
          <w:bCs/>
          <w:i/>
          <w:iCs/>
          <w:color w:val="C00000"/>
          <w:sz w:val="32"/>
          <w:szCs w:val="32"/>
        </w:rPr>
        <w:t>ProduitController</w:t>
      </w:r>
      <w:proofErr w:type="spellEnd"/>
      <w:r w:rsidR="00223437">
        <w:rPr>
          <w:b/>
          <w:bCs/>
          <w:i/>
          <w:iCs/>
          <w:color w:val="C00000"/>
          <w:sz w:val="32"/>
          <w:szCs w:val="32"/>
        </w:rPr>
        <w:t>.</w:t>
      </w:r>
    </w:p>
    <w:p w14:paraId="7BB4BCD0" w14:textId="77777777" w:rsidR="00EC3E3A" w:rsidRDefault="00EC3E3A" w:rsidP="00EC3E3A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3D097F8B" w14:textId="77777777" w:rsidR="004410AA" w:rsidRDefault="004410AA">
      <w:pPr>
        <w:rPr>
          <w:caps/>
          <w:spacing w:val="15"/>
        </w:rPr>
      </w:pPr>
      <w:r>
        <w:br w:type="page"/>
      </w:r>
    </w:p>
    <w:p w14:paraId="1F023665" w14:textId="7F996387" w:rsidR="004410AA" w:rsidRPr="000C4172" w:rsidRDefault="004410AA" w:rsidP="004410AA">
      <w:pPr>
        <w:pStyle w:val="Titre2"/>
      </w:pPr>
      <w:r>
        <w:lastRenderedPageBreak/>
        <w:t>mission 5</w:t>
      </w:r>
    </w:p>
    <w:p w14:paraId="32ED77B1" w14:textId="77777777" w:rsidR="004410AA" w:rsidRDefault="004410AA" w:rsidP="004410AA">
      <w:pPr>
        <w:spacing w:before="0" w:after="160" w:line="259" w:lineRule="auto"/>
        <w:ind w:left="360"/>
      </w:pPr>
    </w:p>
    <w:p w14:paraId="5B158137" w14:textId="2C7C6E93" w:rsidR="004410AA" w:rsidRPr="00A53E03" w:rsidRDefault="004410AA" w:rsidP="004410AA">
      <w:pPr>
        <w:pStyle w:val="Paragraphedeliste"/>
        <w:numPr>
          <w:ilvl w:val="0"/>
          <w:numId w:val="49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>Mission 5</w:t>
      </w:r>
    </w:p>
    <w:p w14:paraId="630AF27F" w14:textId="77777777" w:rsidR="004410AA" w:rsidRDefault="004410AA" w:rsidP="004410AA">
      <w:pPr>
        <w:pStyle w:val="Paragraphedeliste"/>
        <w:numPr>
          <w:ilvl w:val="0"/>
          <w:numId w:val="49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</w:t>
      </w:r>
      <w:proofErr w:type="spellStart"/>
      <w:r>
        <w:rPr>
          <w:i/>
          <w:iCs/>
        </w:rPr>
        <w:t>database</w:t>
      </w:r>
      <w:proofErr w:type="spellEnd"/>
      <w:r>
        <w:t xml:space="preserve"> comme d’habitude</w:t>
      </w:r>
    </w:p>
    <w:p w14:paraId="3605D1F9" w14:textId="511730E5" w:rsidR="004410AA" w:rsidRDefault="004410AA" w:rsidP="004410AA">
      <w:pPr>
        <w:pStyle w:val="Paragraphedeliste"/>
        <w:numPr>
          <w:ilvl w:val="0"/>
          <w:numId w:val="49"/>
        </w:numPr>
        <w:spacing w:before="0" w:after="160" w:line="259" w:lineRule="auto"/>
      </w:pPr>
      <w:r>
        <w:t>Essayez de créer un</w:t>
      </w:r>
      <w:r w:rsidR="00FC67AE">
        <w:t>e</w:t>
      </w:r>
      <w:r>
        <w:t xml:space="preserve"> </w:t>
      </w:r>
      <w:r w:rsidR="00840670">
        <w:t>catégorie</w:t>
      </w:r>
      <w:r>
        <w:t>:</w:t>
      </w:r>
    </w:p>
    <w:p w14:paraId="1854FD26" w14:textId="75E84F56" w:rsidR="004410AA" w:rsidRDefault="00840670" w:rsidP="00FC67AE">
      <w:pPr>
        <w:spacing w:before="0" w:after="160" w:line="259" w:lineRule="auto"/>
        <w:jc w:val="center"/>
      </w:pPr>
      <w:r>
        <w:rPr>
          <w:noProof/>
        </w:rPr>
        <w:drawing>
          <wp:inline distT="0" distB="0" distL="0" distR="0" wp14:anchorId="6C389F95" wp14:editId="775E7FDB">
            <wp:extent cx="2800350" cy="1188204"/>
            <wp:effectExtent l="0" t="0" r="0" b="0"/>
            <wp:docPr id="993674584" name="Image 1" descr="Une image contenant texte, Police, capture d’écran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74584" name="Image 1" descr="Une image contenant texte, Police, capture d’écran, logo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4966" cy="119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5D6B" w14:textId="01E2DA37" w:rsidR="004410AA" w:rsidRDefault="004410AA" w:rsidP="004410AA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4A8C97B4" w14:textId="77777777" w:rsidR="004410AA" w:rsidRPr="00802577" w:rsidRDefault="004410AA" w:rsidP="004410AA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0E4218C4" wp14:editId="18BCCC7B">
            <wp:extent cx="1545771" cy="656054"/>
            <wp:effectExtent l="0" t="0" r="0" b="0"/>
            <wp:docPr id="1719136292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</w:p>
    <w:p w14:paraId="20FDAE81" w14:textId="461CF54B" w:rsidR="00504679" w:rsidRPr="00504679" w:rsidRDefault="00D4061D" w:rsidP="00504679">
      <w:pPr>
        <w:spacing w:after="160" w:line="259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                     </w:t>
      </w:r>
      <w:r w:rsidR="00504679" w:rsidRPr="00504679">
        <w:rPr>
          <w:b/>
          <w:bCs/>
          <w:sz w:val="28"/>
          <w:szCs w:val="28"/>
          <w:u w:val="single"/>
        </w:rPr>
        <w:t xml:space="preserve">Mauvais lien , à la place de mettre </w:t>
      </w:r>
      <w:proofErr w:type="spellStart"/>
      <w:r w:rsidR="00504679" w:rsidRPr="00504679">
        <w:rPr>
          <w:b/>
          <w:bCs/>
          <w:sz w:val="28"/>
          <w:szCs w:val="28"/>
          <w:u w:val="single"/>
        </w:rPr>
        <w:t>edit</w:t>
      </w:r>
      <w:proofErr w:type="spellEnd"/>
      <w:r w:rsidR="00504679" w:rsidRPr="00504679">
        <w:rPr>
          <w:b/>
          <w:bCs/>
          <w:sz w:val="28"/>
          <w:szCs w:val="28"/>
          <w:u w:val="single"/>
        </w:rPr>
        <w:t xml:space="preserve"> il faut mettre Upsert car Edit n'existe pas dans ce contexte.</w:t>
      </w:r>
      <w:r w:rsidR="00504679">
        <w:rPr>
          <w:b/>
          <w:bCs/>
          <w:sz w:val="28"/>
          <w:szCs w:val="28"/>
          <w:u w:val="single"/>
        </w:rPr>
        <w:t xml:space="preserve"> </w:t>
      </w:r>
    </w:p>
    <w:p w14:paraId="4D0E91B1" w14:textId="3F1C4515" w:rsidR="00FC67AE" w:rsidRPr="000C4172" w:rsidRDefault="00FC67AE" w:rsidP="00504679">
      <w:pPr>
        <w:spacing w:before="0" w:after="160" w:line="259" w:lineRule="auto"/>
      </w:pPr>
      <w:r>
        <w:t>mission 6</w:t>
      </w:r>
    </w:p>
    <w:p w14:paraId="42F8075F" w14:textId="77777777" w:rsidR="00FC67AE" w:rsidRDefault="00FC67AE" w:rsidP="00FC67AE">
      <w:pPr>
        <w:spacing w:before="0" w:after="160" w:line="259" w:lineRule="auto"/>
        <w:ind w:left="360"/>
      </w:pPr>
    </w:p>
    <w:p w14:paraId="403FA52C" w14:textId="728AAEC8" w:rsidR="00FC67AE" w:rsidRPr="00A53E03" w:rsidRDefault="00FC67AE" w:rsidP="00FC67AE">
      <w:pPr>
        <w:pStyle w:val="Paragraphedeliste"/>
        <w:numPr>
          <w:ilvl w:val="0"/>
          <w:numId w:val="50"/>
        </w:numPr>
        <w:spacing w:before="0" w:after="160" w:line="259" w:lineRule="auto"/>
      </w:pPr>
      <w:r>
        <w:t xml:space="preserve">Ouvrez le projet Visual Studio qui se trouve dans votre dossier </w:t>
      </w:r>
      <w:r>
        <w:rPr>
          <w:b/>
          <w:bCs/>
        </w:rPr>
        <w:t>Mission 6</w:t>
      </w:r>
    </w:p>
    <w:p w14:paraId="64B064C5" w14:textId="77777777" w:rsidR="00FC67AE" w:rsidRDefault="00FC67AE" w:rsidP="00FC67AE">
      <w:pPr>
        <w:pStyle w:val="Paragraphedeliste"/>
        <w:numPr>
          <w:ilvl w:val="0"/>
          <w:numId w:val="50"/>
        </w:numPr>
        <w:spacing w:before="0" w:after="160" w:line="259" w:lineRule="auto"/>
      </w:pPr>
      <w:r>
        <w:t xml:space="preserve">Faites </w:t>
      </w:r>
      <w:r>
        <w:rPr>
          <w:i/>
          <w:iCs/>
        </w:rPr>
        <w:t>update-</w:t>
      </w:r>
      <w:proofErr w:type="spellStart"/>
      <w:r>
        <w:rPr>
          <w:i/>
          <w:iCs/>
        </w:rPr>
        <w:t>database</w:t>
      </w:r>
      <w:proofErr w:type="spellEnd"/>
      <w:r>
        <w:t xml:space="preserve"> comme d’habitude</w:t>
      </w:r>
    </w:p>
    <w:p w14:paraId="5E16C6F6" w14:textId="7A31FD07" w:rsidR="00FC67AE" w:rsidRDefault="00FC67AE" w:rsidP="00FC67AE">
      <w:pPr>
        <w:pStyle w:val="Paragraphedeliste"/>
        <w:numPr>
          <w:ilvl w:val="0"/>
          <w:numId w:val="50"/>
        </w:numPr>
        <w:spacing w:before="0" w:after="160" w:line="259" w:lineRule="auto"/>
      </w:pPr>
      <w:r>
        <w:t>Essayez de créer un</w:t>
      </w:r>
      <w:r w:rsidR="004B3363">
        <w:t xml:space="preserve"> produit</w:t>
      </w:r>
      <w:r>
        <w:t>:</w:t>
      </w:r>
    </w:p>
    <w:p w14:paraId="2039FBF7" w14:textId="6E9B7C68" w:rsidR="004B3363" w:rsidRDefault="004B3363" w:rsidP="00FC67AE">
      <w:pPr>
        <w:pStyle w:val="Paragraphedeliste"/>
        <w:numPr>
          <w:ilvl w:val="0"/>
          <w:numId w:val="50"/>
        </w:numPr>
        <w:spacing w:before="0" w:after="160" w:line="259" w:lineRule="auto"/>
      </w:pPr>
      <w:r>
        <w:t>Plusieurs éléments ne fonctionnent pas</w:t>
      </w:r>
    </w:p>
    <w:p w14:paraId="2ADBACB3" w14:textId="7F5BE6BF" w:rsidR="00FC67AE" w:rsidRDefault="00FC67AE" w:rsidP="00FC67AE">
      <w:pPr>
        <w:spacing w:before="0" w:after="160" w:line="259" w:lineRule="auto"/>
      </w:pPr>
    </w:p>
    <w:p w14:paraId="487D26FE" w14:textId="77777777" w:rsidR="00FC67AE" w:rsidRDefault="00FC67AE" w:rsidP="00FC67AE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044DC18F" w14:textId="7FB3071B" w:rsidR="00FC67AE" w:rsidRPr="00802577" w:rsidRDefault="00FC67AE" w:rsidP="00FC67AE">
      <w:pPr>
        <w:spacing w:before="0" w:after="160" w:line="259" w:lineRule="auto"/>
        <w:rPr>
          <w:b/>
          <w:bCs/>
          <w:i/>
          <w:iCs/>
          <w:sz w:val="28"/>
          <w:szCs w:val="28"/>
        </w:rPr>
      </w:pPr>
      <w:r w:rsidRPr="00802577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EFEF5B7" wp14:editId="762549DD">
            <wp:extent cx="1545771" cy="656054"/>
            <wp:effectExtent l="0" t="0" r="0" b="0"/>
            <wp:docPr id="38012781" name="Image 1" descr="Une image contenant texte, conception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507" name="Image 1" descr="Une image contenant texte, conception, capture d’écra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454" cy="6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77">
        <w:rPr>
          <w:b/>
          <w:bCs/>
          <w:i/>
          <w:iCs/>
          <w:sz w:val="28"/>
          <w:szCs w:val="28"/>
        </w:rPr>
        <w:t xml:space="preserve">  </w:t>
      </w:r>
      <w:r w:rsidRPr="00802577">
        <w:rPr>
          <w:b/>
          <w:bCs/>
          <w:i/>
          <w:iCs/>
          <w:color w:val="C00000"/>
          <w:sz w:val="32"/>
          <w:szCs w:val="32"/>
        </w:rPr>
        <w:t>Comment corriger cette erreur?</w:t>
      </w:r>
      <w:r w:rsidR="00B64113" w:rsidRPr="00B64113">
        <w:t xml:space="preserve"> </w:t>
      </w:r>
      <w:r w:rsidR="00B64113" w:rsidRPr="00B64113">
        <w:rPr>
          <w:b/>
          <w:bCs/>
          <w:i/>
          <w:iCs/>
          <w:color w:val="C00000"/>
          <w:sz w:val="32"/>
          <w:szCs w:val="32"/>
        </w:rPr>
        <w:t xml:space="preserve">Dans ma vue j'ai </w:t>
      </w:r>
      <w:proofErr w:type="spellStart"/>
      <w:r w:rsidR="00B64113" w:rsidRPr="00B64113">
        <w:rPr>
          <w:b/>
          <w:bCs/>
          <w:i/>
          <w:iCs/>
          <w:color w:val="C00000"/>
          <w:sz w:val="32"/>
          <w:szCs w:val="32"/>
        </w:rPr>
        <w:t>utiliser</w:t>
      </w:r>
      <w:proofErr w:type="spellEnd"/>
      <w:r w:rsidR="00B64113" w:rsidRPr="00B64113">
        <w:rPr>
          <w:b/>
          <w:bCs/>
          <w:i/>
          <w:iCs/>
          <w:color w:val="C00000"/>
          <w:sz w:val="32"/>
          <w:szCs w:val="32"/>
        </w:rPr>
        <w:t xml:space="preserve"> le préfixe produit car c'est celui qui permets d'avoir accès aux propriétés  de cette classe j'ai aussi changé le </w:t>
      </w:r>
      <w:proofErr w:type="spellStart"/>
      <w:r w:rsidR="00B64113" w:rsidRPr="00B64113">
        <w:rPr>
          <w:b/>
          <w:bCs/>
          <w:i/>
          <w:iCs/>
          <w:color w:val="C00000"/>
          <w:sz w:val="32"/>
          <w:szCs w:val="32"/>
        </w:rPr>
        <w:t>asp</w:t>
      </w:r>
      <w:proofErr w:type="spellEnd"/>
      <w:r w:rsidR="00B64113" w:rsidRPr="00B64113">
        <w:rPr>
          <w:b/>
          <w:bCs/>
          <w:i/>
          <w:iCs/>
          <w:color w:val="C00000"/>
          <w:sz w:val="32"/>
          <w:szCs w:val="32"/>
        </w:rPr>
        <w:t xml:space="preserve"> items pour </w:t>
      </w:r>
      <w:proofErr w:type="spellStart"/>
      <w:r w:rsidR="00B64113" w:rsidRPr="00B64113">
        <w:rPr>
          <w:b/>
          <w:bCs/>
          <w:i/>
          <w:iCs/>
          <w:color w:val="C00000"/>
          <w:sz w:val="32"/>
          <w:szCs w:val="32"/>
        </w:rPr>
        <w:t>Model.CategorieList</w:t>
      </w:r>
      <w:proofErr w:type="spellEnd"/>
      <w:r w:rsidR="00B64113" w:rsidRPr="00B64113">
        <w:rPr>
          <w:b/>
          <w:bCs/>
          <w:i/>
          <w:iCs/>
          <w:color w:val="C00000"/>
          <w:sz w:val="32"/>
          <w:szCs w:val="32"/>
        </w:rPr>
        <w:t xml:space="preserve"> afin d'afficher la liste des catégories . Dans mon </w:t>
      </w:r>
      <w:proofErr w:type="spellStart"/>
      <w:r w:rsidR="00B64113" w:rsidRPr="00B64113">
        <w:rPr>
          <w:b/>
          <w:bCs/>
          <w:i/>
          <w:iCs/>
          <w:color w:val="C00000"/>
          <w:sz w:val="32"/>
          <w:szCs w:val="32"/>
        </w:rPr>
        <w:t>controller</w:t>
      </w:r>
      <w:proofErr w:type="spellEnd"/>
      <w:r w:rsidR="00B64113" w:rsidRPr="00B64113">
        <w:rPr>
          <w:b/>
          <w:bCs/>
          <w:i/>
          <w:iCs/>
          <w:color w:val="C00000"/>
          <w:sz w:val="32"/>
          <w:szCs w:val="32"/>
        </w:rPr>
        <w:t xml:space="preserve"> j'ai modifié mon post </w:t>
      </w:r>
      <w:proofErr w:type="spellStart"/>
      <w:r w:rsidR="00B64113" w:rsidRPr="00B64113">
        <w:rPr>
          <w:b/>
          <w:bCs/>
          <w:i/>
          <w:iCs/>
          <w:color w:val="C00000"/>
          <w:sz w:val="32"/>
          <w:szCs w:val="32"/>
        </w:rPr>
        <w:t>Create</w:t>
      </w:r>
      <w:proofErr w:type="spellEnd"/>
      <w:r w:rsidR="00B64113" w:rsidRPr="00B64113">
        <w:rPr>
          <w:b/>
          <w:bCs/>
          <w:i/>
          <w:iCs/>
          <w:color w:val="C00000"/>
          <w:sz w:val="32"/>
          <w:szCs w:val="32"/>
        </w:rPr>
        <w:t xml:space="preserve"> car lorsque j'appuie sur le bouton il reset automatiquement tout la liste mais j'ai </w:t>
      </w:r>
      <w:proofErr w:type="spellStart"/>
      <w:r w:rsidR="00B64113" w:rsidRPr="00B64113">
        <w:rPr>
          <w:b/>
          <w:bCs/>
          <w:i/>
          <w:iCs/>
          <w:color w:val="C00000"/>
          <w:sz w:val="32"/>
          <w:szCs w:val="32"/>
        </w:rPr>
        <w:t>fais</w:t>
      </w:r>
      <w:proofErr w:type="spellEnd"/>
      <w:r w:rsidR="00B64113" w:rsidRPr="00B64113">
        <w:rPr>
          <w:b/>
          <w:bCs/>
          <w:i/>
          <w:iCs/>
          <w:color w:val="C00000"/>
          <w:sz w:val="32"/>
          <w:szCs w:val="32"/>
        </w:rPr>
        <w:t xml:space="preserve"> en sorte qu'elle reste en permanence.</w:t>
      </w:r>
    </w:p>
    <w:p w14:paraId="3B64FF63" w14:textId="77777777" w:rsidR="00802577" w:rsidRPr="003D0701" w:rsidRDefault="00802577" w:rsidP="00B24160">
      <w:pPr>
        <w:spacing w:before="0" w:after="160" w:line="259" w:lineRule="auto"/>
        <w:rPr>
          <w:b/>
          <w:bCs/>
          <w:sz w:val="28"/>
          <w:szCs w:val="28"/>
          <w:u w:val="single"/>
        </w:rPr>
      </w:pPr>
    </w:p>
    <w:p w14:paraId="657BB530" w14:textId="4C153365" w:rsidR="00B24160" w:rsidRDefault="003D0701" w:rsidP="00B24160">
      <w:pPr>
        <w:spacing w:before="0" w:after="160" w:line="259" w:lineRule="auto"/>
      </w:pPr>
      <w:r w:rsidRPr="00802577">
        <w:rPr>
          <w:b/>
          <w:bCs/>
          <w:sz w:val="28"/>
          <w:szCs w:val="28"/>
          <w:u w:val="single"/>
        </w:rPr>
        <w:t>Missions accomplies!!!</w:t>
      </w:r>
    </w:p>
    <w:sectPr w:rsidR="00B24160" w:rsidSect="000440BA">
      <w:headerReference w:type="default" r:id="rId16"/>
      <w:footerReference w:type="default" r:id="rId1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45B09" w14:textId="77777777" w:rsidR="00DE1DC3" w:rsidRDefault="00DE1DC3" w:rsidP="000440BA">
      <w:r>
        <w:separator/>
      </w:r>
    </w:p>
  </w:endnote>
  <w:endnote w:type="continuationSeparator" w:id="0">
    <w:p w14:paraId="51339E9A" w14:textId="77777777" w:rsidR="00DE1DC3" w:rsidRDefault="00DE1DC3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77777777" w:rsidR="000440BA" w:rsidRDefault="00497FB0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>Valérie Turgeon</w:t>
    </w:r>
    <w:r>
      <w:tab/>
    </w:r>
    <w:r>
      <w:tab/>
    </w:r>
    <w:r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D0E79" w14:textId="77777777" w:rsidR="00DE1DC3" w:rsidRDefault="00DE1DC3" w:rsidP="000440BA">
      <w:r>
        <w:separator/>
      </w:r>
    </w:p>
  </w:footnote>
  <w:footnote w:type="continuationSeparator" w:id="0">
    <w:p w14:paraId="5C901AD1" w14:textId="77777777" w:rsidR="00DE1DC3" w:rsidRDefault="00DE1DC3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323C5A5D" w:rsidR="000440BA" w:rsidRDefault="000440BA" w:rsidP="000440BA">
    <w:pPr>
      <w:pStyle w:val="En-tte"/>
      <w:pBdr>
        <w:bottom w:val="single" w:sz="4" w:space="1" w:color="auto"/>
      </w:pBdr>
      <w:tabs>
        <w:tab w:val="clear" w:pos="9360"/>
        <w:tab w:val="right" w:pos="10065"/>
      </w:tabs>
    </w:pPr>
    <w:r>
      <w:t>420-3W6 Programmation Web transactionnelle</w:t>
    </w:r>
    <w:r>
      <w:tab/>
    </w:r>
    <w:r>
      <w:tab/>
    </w:r>
    <w:r w:rsidR="007C42CE">
      <w:t>S</w:t>
    </w:r>
    <w:r w:rsidR="0081663B">
      <w:t xml:space="preserve">éance </w:t>
    </w:r>
    <w:r w:rsidR="003D0701">
      <w:t>12</w:t>
    </w:r>
    <w:r w:rsidR="0081663B">
      <w:t xml:space="preserve"> </w:t>
    </w:r>
    <w:r>
      <w:t xml:space="preserve">Laboratoire </w:t>
    </w:r>
    <w:r w:rsidR="00ED5648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D1D"/>
    <w:multiLevelType w:val="hybridMultilevel"/>
    <w:tmpl w:val="1902B4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D42F0"/>
    <w:multiLevelType w:val="hybridMultilevel"/>
    <w:tmpl w:val="0DA4C8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B6FC1"/>
    <w:multiLevelType w:val="hybridMultilevel"/>
    <w:tmpl w:val="0DA4C8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416EF"/>
    <w:multiLevelType w:val="multilevel"/>
    <w:tmpl w:val="FE8276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26835"/>
    <w:multiLevelType w:val="hybridMultilevel"/>
    <w:tmpl w:val="0DA4C8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A0C9B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E0758C"/>
    <w:multiLevelType w:val="hybridMultilevel"/>
    <w:tmpl w:val="B2BC8B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4D63A7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4A5357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72218F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4C383C"/>
    <w:multiLevelType w:val="hybridMultilevel"/>
    <w:tmpl w:val="082270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FB5AEF"/>
    <w:multiLevelType w:val="hybridMultilevel"/>
    <w:tmpl w:val="BA249D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4F52E6"/>
    <w:multiLevelType w:val="hybridMultilevel"/>
    <w:tmpl w:val="E12C08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10374C"/>
    <w:multiLevelType w:val="hybridMultilevel"/>
    <w:tmpl w:val="0430FF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284315"/>
    <w:multiLevelType w:val="hybridMultilevel"/>
    <w:tmpl w:val="0DA4C8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97842"/>
    <w:multiLevelType w:val="hybridMultilevel"/>
    <w:tmpl w:val="BA249D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173B45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76160F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C65A1D"/>
    <w:multiLevelType w:val="multilevel"/>
    <w:tmpl w:val="BDDE8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B029BC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F20004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3D6E63"/>
    <w:multiLevelType w:val="multilevel"/>
    <w:tmpl w:val="2ADA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907447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F1508B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D93549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4B1E85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C17365"/>
    <w:multiLevelType w:val="hybridMultilevel"/>
    <w:tmpl w:val="5F48C92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57A07015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81FDF"/>
    <w:multiLevelType w:val="multilevel"/>
    <w:tmpl w:val="EDF455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615B97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C7208F"/>
    <w:multiLevelType w:val="hybridMultilevel"/>
    <w:tmpl w:val="0DA4C8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9F5786"/>
    <w:multiLevelType w:val="multilevel"/>
    <w:tmpl w:val="F5E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F3EB2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2E46DE"/>
    <w:multiLevelType w:val="hybridMultilevel"/>
    <w:tmpl w:val="E12C08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BD1A0B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CB383C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4A3F0D"/>
    <w:multiLevelType w:val="hybridMultilevel"/>
    <w:tmpl w:val="33EE8E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BB3810"/>
    <w:multiLevelType w:val="hybridMultilevel"/>
    <w:tmpl w:val="47CCC9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6C792C5F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4470E"/>
    <w:multiLevelType w:val="hybridMultilevel"/>
    <w:tmpl w:val="323CB8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A64339"/>
    <w:multiLevelType w:val="multilevel"/>
    <w:tmpl w:val="520C2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9E5DB0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C51C1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E52AEC"/>
    <w:multiLevelType w:val="hybridMultilevel"/>
    <w:tmpl w:val="C212BC4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7BAC3DF4"/>
    <w:multiLevelType w:val="hybridMultilevel"/>
    <w:tmpl w:val="0DA4C8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202F89"/>
    <w:multiLevelType w:val="multilevel"/>
    <w:tmpl w:val="C8E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DC46A8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257438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024524">
    <w:abstractNumId w:val="38"/>
    <w:lvlOverride w:ilvl="0">
      <w:startOverride w:val="1"/>
    </w:lvlOverride>
  </w:num>
  <w:num w:numId="2" w16cid:durableId="1518083191">
    <w:abstractNumId w:val="43"/>
  </w:num>
  <w:num w:numId="3" w16cid:durableId="1170173932">
    <w:abstractNumId w:val="29"/>
  </w:num>
  <w:num w:numId="4" w16cid:durableId="2014337209">
    <w:abstractNumId w:val="18"/>
  </w:num>
  <w:num w:numId="5" w16cid:durableId="195510674">
    <w:abstractNumId w:val="7"/>
  </w:num>
  <w:num w:numId="6" w16cid:durableId="810440764">
    <w:abstractNumId w:val="44"/>
  </w:num>
  <w:num w:numId="7" w16cid:durableId="829295023">
    <w:abstractNumId w:val="37"/>
  </w:num>
  <w:num w:numId="8" w16cid:durableId="1649355652">
    <w:abstractNumId w:val="0"/>
  </w:num>
  <w:num w:numId="9" w16cid:durableId="738133674">
    <w:abstractNumId w:val="24"/>
  </w:num>
  <w:num w:numId="10" w16cid:durableId="678315848">
    <w:abstractNumId w:val="39"/>
  </w:num>
  <w:num w:numId="11" w16cid:durableId="1850678712">
    <w:abstractNumId w:val="33"/>
  </w:num>
  <w:num w:numId="12" w16cid:durableId="132063373">
    <w:abstractNumId w:val="30"/>
  </w:num>
  <w:num w:numId="13" w16cid:durableId="982345052">
    <w:abstractNumId w:val="1"/>
  </w:num>
  <w:num w:numId="14" w16cid:durableId="401408738">
    <w:abstractNumId w:val="45"/>
  </w:num>
  <w:num w:numId="15" w16cid:durableId="1489638007">
    <w:abstractNumId w:val="15"/>
  </w:num>
  <w:num w:numId="16" w16cid:durableId="1834447447">
    <w:abstractNumId w:val="36"/>
  </w:num>
  <w:num w:numId="17" w16cid:durableId="274486472">
    <w:abstractNumId w:val="14"/>
  </w:num>
  <w:num w:numId="18" w16cid:durableId="1897207074">
    <w:abstractNumId w:val="34"/>
  </w:num>
  <w:num w:numId="19" w16cid:durableId="1253514730">
    <w:abstractNumId w:val="21"/>
  </w:num>
  <w:num w:numId="20" w16cid:durableId="894974369">
    <w:abstractNumId w:val="31"/>
  </w:num>
  <w:num w:numId="21" w16cid:durableId="567885747">
    <w:abstractNumId w:val="46"/>
  </w:num>
  <w:num w:numId="22" w16cid:durableId="1921796133">
    <w:abstractNumId w:val="41"/>
  </w:num>
  <w:num w:numId="23" w16cid:durableId="445319294">
    <w:abstractNumId w:val="28"/>
  </w:num>
  <w:num w:numId="24" w16cid:durableId="147988524">
    <w:abstractNumId w:val="3"/>
  </w:num>
  <w:num w:numId="25" w16cid:durableId="199511649">
    <w:abstractNumId w:val="25"/>
  </w:num>
  <w:num w:numId="26" w16cid:durableId="338390429">
    <w:abstractNumId w:val="4"/>
  </w:num>
  <w:num w:numId="27" w16cid:durableId="771903281">
    <w:abstractNumId w:val="2"/>
  </w:num>
  <w:num w:numId="28" w16cid:durableId="1672759007">
    <w:abstractNumId w:val="22"/>
  </w:num>
  <w:num w:numId="29" w16cid:durableId="505093930">
    <w:abstractNumId w:val="23"/>
  </w:num>
  <w:num w:numId="30" w16cid:durableId="1664358100">
    <w:abstractNumId w:val="17"/>
  </w:num>
  <w:num w:numId="31" w16cid:durableId="895819735">
    <w:abstractNumId w:val="27"/>
  </w:num>
  <w:num w:numId="32" w16cid:durableId="2049641103">
    <w:abstractNumId w:val="26"/>
  </w:num>
  <w:num w:numId="33" w16cid:durableId="440805548">
    <w:abstractNumId w:val="6"/>
  </w:num>
  <w:num w:numId="34" w16cid:durableId="400368922">
    <w:abstractNumId w:val="12"/>
  </w:num>
  <w:num w:numId="35" w16cid:durableId="360477648">
    <w:abstractNumId w:val="40"/>
  </w:num>
  <w:num w:numId="36" w16cid:durableId="1933126333">
    <w:abstractNumId w:val="16"/>
  </w:num>
  <w:num w:numId="37" w16cid:durableId="1712419905">
    <w:abstractNumId w:val="8"/>
  </w:num>
  <w:num w:numId="38" w16cid:durableId="372315076">
    <w:abstractNumId w:val="13"/>
  </w:num>
  <w:num w:numId="39" w16cid:durableId="1363358015">
    <w:abstractNumId w:val="19"/>
  </w:num>
  <w:num w:numId="40" w16cid:durableId="341010313">
    <w:abstractNumId w:val="35"/>
  </w:num>
  <w:num w:numId="41" w16cid:durableId="1204096321">
    <w:abstractNumId w:val="11"/>
  </w:num>
  <w:num w:numId="42" w16cid:durableId="1228805305">
    <w:abstractNumId w:val="48"/>
  </w:num>
  <w:num w:numId="43" w16cid:durableId="1634823783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26117731">
    <w:abstractNumId w:val="5"/>
  </w:num>
  <w:num w:numId="45" w16cid:durableId="905451750">
    <w:abstractNumId w:val="20"/>
  </w:num>
  <w:num w:numId="46" w16cid:durableId="574901443">
    <w:abstractNumId w:val="10"/>
  </w:num>
  <w:num w:numId="47" w16cid:durableId="2086996010">
    <w:abstractNumId w:val="32"/>
  </w:num>
  <w:num w:numId="48" w16cid:durableId="62336658">
    <w:abstractNumId w:val="42"/>
  </w:num>
  <w:num w:numId="49" w16cid:durableId="1425999684">
    <w:abstractNumId w:val="47"/>
  </w:num>
  <w:num w:numId="50" w16cid:durableId="490291412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00459"/>
    <w:rsid w:val="00010644"/>
    <w:rsid w:val="000106DA"/>
    <w:rsid w:val="00011432"/>
    <w:rsid w:val="000161E3"/>
    <w:rsid w:val="000223F6"/>
    <w:rsid w:val="00022C33"/>
    <w:rsid w:val="00023201"/>
    <w:rsid w:val="0002536D"/>
    <w:rsid w:val="00032506"/>
    <w:rsid w:val="0003256D"/>
    <w:rsid w:val="0003310A"/>
    <w:rsid w:val="00034C0A"/>
    <w:rsid w:val="0003628D"/>
    <w:rsid w:val="000440BA"/>
    <w:rsid w:val="00050D72"/>
    <w:rsid w:val="00082260"/>
    <w:rsid w:val="000A04B2"/>
    <w:rsid w:val="000A455C"/>
    <w:rsid w:val="000A601C"/>
    <w:rsid w:val="000A6850"/>
    <w:rsid w:val="000B0D93"/>
    <w:rsid w:val="000B5C37"/>
    <w:rsid w:val="000B63F6"/>
    <w:rsid w:val="000B6FCE"/>
    <w:rsid w:val="000C1240"/>
    <w:rsid w:val="000C1C7A"/>
    <w:rsid w:val="000C215B"/>
    <w:rsid w:val="000C2C8B"/>
    <w:rsid w:val="000C5E4B"/>
    <w:rsid w:val="000C6AA4"/>
    <w:rsid w:val="000C7548"/>
    <w:rsid w:val="000D42FE"/>
    <w:rsid w:val="000E1CA1"/>
    <w:rsid w:val="000E51AA"/>
    <w:rsid w:val="000E7516"/>
    <w:rsid w:val="000F0211"/>
    <w:rsid w:val="000F06F3"/>
    <w:rsid w:val="000F4766"/>
    <w:rsid w:val="001025E3"/>
    <w:rsid w:val="00104D30"/>
    <w:rsid w:val="00111D92"/>
    <w:rsid w:val="0011298D"/>
    <w:rsid w:val="00112AE3"/>
    <w:rsid w:val="00113B62"/>
    <w:rsid w:val="00121F4B"/>
    <w:rsid w:val="00122452"/>
    <w:rsid w:val="00123228"/>
    <w:rsid w:val="00125695"/>
    <w:rsid w:val="0012668A"/>
    <w:rsid w:val="001420F9"/>
    <w:rsid w:val="00145E8D"/>
    <w:rsid w:val="001519F1"/>
    <w:rsid w:val="00156331"/>
    <w:rsid w:val="00156BF6"/>
    <w:rsid w:val="00161F0A"/>
    <w:rsid w:val="001671CF"/>
    <w:rsid w:val="00167DF3"/>
    <w:rsid w:val="00167E16"/>
    <w:rsid w:val="00172A7F"/>
    <w:rsid w:val="00184D1D"/>
    <w:rsid w:val="00187634"/>
    <w:rsid w:val="00194084"/>
    <w:rsid w:val="00195EDD"/>
    <w:rsid w:val="001A2469"/>
    <w:rsid w:val="001A4FF9"/>
    <w:rsid w:val="001B2327"/>
    <w:rsid w:val="001B5910"/>
    <w:rsid w:val="001B7F8B"/>
    <w:rsid w:val="001C44A3"/>
    <w:rsid w:val="001D0457"/>
    <w:rsid w:val="001D0881"/>
    <w:rsid w:val="001D3609"/>
    <w:rsid w:val="001D4BC1"/>
    <w:rsid w:val="001E7D8B"/>
    <w:rsid w:val="001F0CE2"/>
    <w:rsid w:val="001F7F00"/>
    <w:rsid w:val="00203A45"/>
    <w:rsid w:val="0021022E"/>
    <w:rsid w:val="00210EF4"/>
    <w:rsid w:val="00223437"/>
    <w:rsid w:val="00225057"/>
    <w:rsid w:val="00226D20"/>
    <w:rsid w:val="00234C76"/>
    <w:rsid w:val="00235F61"/>
    <w:rsid w:val="00247D88"/>
    <w:rsid w:val="00257350"/>
    <w:rsid w:val="00267B80"/>
    <w:rsid w:val="002726A0"/>
    <w:rsid w:val="002733ED"/>
    <w:rsid w:val="002801F3"/>
    <w:rsid w:val="002809FB"/>
    <w:rsid w:val="00285283"/>
    <w:rsid w:val="00290329"/>
    <w:rsid w:val="00291FF1"/>
    <w:rsid w:val="002925D9"/>
    <w:rsid w:val="00293184"/>
    <w:rsid w:val="00294642"/>
    <w:rsid w:val="00295AF9"/>
    <w:rsid w:val="00297C90"/>
    <w:rsid w:val="002A2840"/>
    <w:rsid w:val="002A29A5"/>
    <w:rsid w:val="002A6644"/>
    <w:rsid w:val="002B3C8F"/>
    <w:rsid w:val="002B44B9"/>
    <w:rsid w:val="002B61D7"/>
    <w:rsid w:val="002C5B90"/>
    <w:rsid w:val="002C7216"/>
    <w:rsid w:val="002D6B0D"/>
    <w:rsid w:val="002D7BAF"/>
    <w:rsid w:val="002E0E36"/>
    <w:rsid w:val="002E19E4"/>
    <w:rsid w:val="002E4315"/>
    <w:rsid w:val="002F31C5"/>
    <w:rsid w:val="003044E7"/>
    <w:rsid w:val="00305784"/>
    <w:rsid w:val="00312840"/>
    <w:rsid w:val="003155B3"/>
    <w:rsid w:val="00316592"/>
    <w:rsid w:val="00317CB5"/>
    <w:rsid w:val="003200C0"/>
    <w:rsid w:val="0032156B"/>
    <w:rsid w:val="003243DC"/>
    <w:rsid w:val="0032587F"/>
    <w:rsid w:val="003303A3"/>
    <w:rsid w:val="003315F4"/>
    <w:rsid w:val="0033304B"/>
    <w:rsid w:val="00336EF7"/>
    <w:rsid w:val="00341021"/>
    <w:rsid w:val="00341B0F"/>
    <w:rsid w:val="003450BE"/>
    <w:rsid w:val="00350198"/>
    <w:rsid w:val="00351B98"/>
    <w:rsid w:val="00357123"/>
    <w:rsid w:val="003604C8"/>
    <w:rsid w:val="003619B7"/>
    <w:rsid w:val="00364654"/>
    <w:rsid w:val="003670F3"/>
    <w:rsid w:val="00370D62"/>
    <w:rsid w:val="00375A4B"/>
    <w:rsid w:val="00381B3A"/>
    <w:rsid w:val="0038553B"/>
    <w:rsid w:val="003A0AF1"/>
    <w:rsid w:val="003A0F8A"/>
    <w:rsid w:val="003B0636"/>
    <w:rsid w:val="003B1249"/>
    <w:rsid w:val="003B2F05"/>
    <w:rsid w:val="003B4C01"/>
    <w:rsid w:val="003B4F7B"/>
    <w:rsid w:val="003B5399"/>
    <w:rsid w:val="003B5C1C"/>
    <w:rsid w:val="003B6E65"/>
    <w:rsid w:val="003C1F6B"/>
    <w:rsid w:val="003C2EC1"/>
    <w:rsid w:val="003C3D36"/>
    <w:rsid w:val="003C4CD7"/>
    <w:rsid w:val="003D0701"/>
    <w:rsid w:val="003E0918"/>
    <w:rsid w:val="003E2309"/>
    <w:rsid w:val="003E2A4F"/>
    <w:rsid w:val="003E4F0B"/>
    <w:rsid w:val="0040081F"/>
    <w:rsid w:val="00403EAA"/>
    <w:rsid w:val="004047ED"/>
    <w:rsid w:val="00407250"/>
    <w:rsid w:val="0041099F"/>
    <w:rsid w:val="00422562"/>
    <w:rsid w:val="00423EB2"/>
    <w:rsid w:val="0042426A"/>
    <w:rsid w:val="00425320"/>
    <w:rsid w:val="004311A0"/>
    <w:rsid w:val="004331AF"/>
    <w:rsid w:val="00435098"/>
    <w:rsid w:val="00440934"/>
    <w:rsid w:val="00440B8A"/>
    <w:rsid w:val="004410AA"/>
    <w:rsid w:val="004414FE"/>
    <w:rsid w:val="0044560F"/>
    <w:rsid w:val="00447C8B"/>
    <w:rsid w:val="004552B4"/>
    <w:rsid w:val="00456E4D"/>
    <w:rsid w:val="00457DE0"/>
    <w:rsid w:val="00470EFC"/>
    <w:rsid w:val="004716F3"/>
    <w:rsid w:val="00472F03"/>
    <w:rsid w:val="004744D6"/>
    <w:rsid w:val="0048095F"/>
    <w:rsid w:val="004817CE"/>
    <w:rsid w:val="00481CD6"/>
    <w:rsid w:val="00482064"/>
    <w:rsid w:val="0048209D"/>
    <w:rsid w:val="004842A5"/>
    <w:rsid w:val="00485F7E"/>
    <w:rsid w:val="00487DA4"/>
    <w:rsid w:val="00496A41"/>
    <w:rsid w:val="00496AB4"/>
    <w:rsid w:val="00497FB0"/>
    <w:rsid w:val="004A37C8"/>
    <w:rsid w:val="004B0350"/>
    <w:rsid w:val="004B3363"/>
    <w:rsid w:val="004B41A3"/>
    <w:rsid w:val="004B7074"/>
    <w:rsid w:val="004C507A"/>
    <w:rsid w:val="004C5FE7"/>
    <w:rsid w:val="004D0A65"/>
    <w:rsid w:val="004D53DA"/>
    <w:rsid w:val="004D5748"/>
    <w:rsid w:val="004D7482"/>
    <w:rsid w:val="004F2FF0"/>
    <w:rsid w:val="004F539C"/>
    <w:rsid w:val="004F5660"/>
    <w:rsid w:val="005039CA"/>
    <w:rsid w:val="00503B13"/>
    <w:rsid w:val="00504679"/>
    <w:rsid w:val="0050476C"/>
    <w:rsid w:val="00504806"/>
    <w:rsid w:val="00504D2F"/>
    <w:rsid w:val="00505F12"/>
    <w:rsid w:val="005066F0"/>
    <w:rsid w:val="00511AA0"/>
    <w:rsid w:val="00512460"/>
    <w:rsid w:val="00513415"/>
    <w:rsid w:val="00516057"/>
    <w:rsid w:val="005237B7"/>
    <w:rsid w:val="00523F1E"/>
    <w:rsid w:val="00531CDF"/>
    <w:rsid w:val="00532090"/>
    <w:rsid w:val="00534126"/>
    <w:rsid w:val="005352E9"/>
    <w:rsid w:val="005359D9"/>
    <w:rsid w:val="005359E7"/>
    <w:rsid w:val="00535D9A"/>
    <w:rsid w:val="005471A2"/>
    <w:rsid w:val="00552C0B"/>
    <w:rsid w:val="00553B8B"/>
    <w:rsid w:val="00560AF9"/>
    <w:rsid w:val="00561B38"/>
    <w:rsid w:val="005705C3"/>
    <w:rsid w:val="00570C63"/>
    <w:rsid w:val="005728DF"/>
    <w:rsid w:val="005774BA"/>
    <w:rsid w:val="00581B7B"/>
    <w:rsid w:val="005858DC"/>
    <w:rsid w:val="00590320"/>
    <w:rsid w:val="00590BCF"/>
    <w:rsid w:val="0059324B"/>
    <w:rsid w:val="005939C8"/>
    <w:rsid w:val="00594158"/>
    <w:rsid w:val="00595555"/>
    <w:rsid w:val="005961C9"/>
    <w:rsid w:val="005A1339"/>
    <w:rsid w:val="005A443E"/>
    <w:rsid w:val="005A4857"/>
    <w:rsid w:val="005A6A33"/>
    <w:rsid w:val="005B1412"/>
    <w:rsid w:val="005B1894"/>
    <w:rsid w:val="005B2A52"/>
    <w:rsid w:val="005B5AF6"/>
    <w:rsid w:val="005C4BCF"/>
    <w:rsid w:val="005C7B94"/>
    <w:rsid w:val="005D2792"/>
    <w:rsid w:val="005D35F8"/>
    <w:rsid w:val="005D3880"/>
    <w:rsid w:val="005F50AC"/>
    <w:rsid w:val="005F7586"/>
    <w:rsid w:val="005F7F3D"/>
    <w:rsid w:val="00601562"/>
    <w:rsid w:val="00602B32"/>
    <w:rsid w:val="00606131"/>
    <w:rsid w:val="0061163D"/>
    <w:rsid w:val="00613F1F"/>
    <w:rsid w:val="00616CFD"/>
    <w:rsid w:val="00622EB9"/>
    <w:rsid w:val="006240AF"/>
    <w:rsid w:val="00631119"/>
    <w:rsid w:val="00633CB9"/>
    <w:rsid w:val="0064619D"/>
    <w:rsid w:val="00647B1C"/>
    <w:rsid w:val="006538AC"/>
    <w:rsid w:val="00654920"/>
    <w:rsid w:val="00654B0F"/>
    <w:rsid w:val="00665B6F"/>
    <w:rsid w:val="00680FCC"/>
    <w:rsid w:val="00683A98"/>
    <w:rsid w:val="00683D20"/>
    <w:rsid w:val="00691D80"/>
    <w:rsid w:val="00695D27"/>
    <w:rsid w:val="00695DC1"/>
    <w:rsid w:val="006A5886"/>
    <w:rsid w:val="006A61F9"/>
    <w:rsid w:val="006C16DA"/>
    <w:rsid w:val="006C18DE"/>
    <w:rsid w:val="006C2C51"/>
    <w:rsid w:val="006C2CB1"/>
    <w:rsid w:val="006C3558"/>
    <w:rsid w:val="006D4B4D"/>
    <w:rsid w:val="006E4404"/>
    <w:rsid w:val="006E70A5"/>
    <w:rsid w:val="006F3486"/>
    <w:rsid w:val="00702AEC"/>
    <w:rsid w:val="007121E8"/>
    <w:rsid w:val="007157C2"/>
    <w:rsid w:val="007161F5"/>
    <w:rsid w:val="00720671"/>
    <w:rsid w:val="00724490"/>
    <w:rsid w:val="007244B2"/>
    <w:rsid w:val="007266C4"/>
    <w:rsid w:val="00727B92"/>
    <w:rsid w:val="00730249"/>
    <w:rsid w:val="007338FB"/>
    <w:rsid w:val="00735909"/>
    <w:rsid w:val="00743196"/>
    <w:rsid w:val="00746153"/>
    <w:rsid w:val="00746B02"/>
    <w:rsid w:val="00751465"/>
    <w:rsid w:val="00754711"/>
    <w:rsid w:val="00754713"/>
    <w:rsid w:val="00757D3B"/>
    <w:rsid w:val="00763DA1"/>
    <w:rsid w:val="007774B3"/>
    <w:rsid w:val="00777A47"/>
    <w:rsid w:val="00793839"/>
    <w:rsid w:val="007A2A38"/>
    <w:rsid w:val="007A5116"/>
    <w:rsid w:val="007A7BBE"/>
    <w:rsid w:val="007B197D"/>
    <w:rsid w:val="007B2FBE"/>
    <w:rsid w:val="007B3E65"/>
    <w:rsid w:val="007B6C08"/>
    <w:rsid w:val="007C0BE5"/>
    <w:rsid w:val="007C1408"/>
    <w:rsid w:val="007C2661"/>
    <w:rsid w:val="007C3041"/>
    <w:rsid w:val="007C42CE"/>
    <w:rsid w:val="007C7FD7"/>
    <w:rsid w:val="007D5B47"/>
    <w:rsid w:val="007D77F1"/>
    <w:rsid w:val="007E236B"/>
    <w:rsid w:val="007E6E9E"/>
    <w:rsid w:val="00800EDB"/>
    <w:rsid w:val="00802577"/>
    <w:rsid w:val="00802944"/>
    <w:rsid w:val="00805E2A"/>
    <w:rsid w:val="008140A5"/>
    <w:rsid w:val="0081663B"/>
    <w:rsid w:val="00822DAA"/>
    <w:rsid w:val="008240B8"/>
    <w:rsid w:val="00831C8A"/>
    <w:rsid w:val="00833834"/>
    <w:rsid w:val="008405BD"/>
    <w:rsid w:val="00840670"/>
    <w:rsid w:val="00841406"/>
    <w:rsid w:val="00845D39"/>
    <w:rsid w:val="00846A3C"/>
    <w:rsid w:val="00850375"/>
    <w:rsid w:val="008701B6"/>
    <w:rsid w:val="00873ECD"/>
    <w:rsid w:val="00895438"/>
    <w:rsid w:val="00896A40"/>
    <w:rsid w:val="008A0455"/>
    <w:rsid w:val="008A068A"/>
    <w:rsid w:val="008A6115"/>
    <w:rsid w:val="008A7602"/>
    <w:rsid w:val="008B2A9B"/>
    <w:rsid w:val="008B66F7"/>
    <w:rsid w:val="008C12EE"/>
    <w:rsid w:val="008C3888"/>
    <w:rsid w:val="008C69B1"/>
    <w:rsid w:val="008C7136"/>
    <w:rsid w:val="008D216A"/>
    <w:rsid w:val="008D48A7"/>
    <w:rsid w:val="008E73D1"/>
    <w:rsid w:val="008F2F39"/>
    <w:rsid w:val="00901321"/>
    <w:rsid w:val="009014B1"/>
    <w:rsid w:val="009018F3"/>
    <w:rsid w:val="00906E7F"/>
    <w:rsid w:val="00910652"/>
    <w:rsid w:val="00911094"/>
    <w:rsid w:val="00911794"/>
    <w:rsid w:val="00912CC1"/>
    <w:rsid w:val="009139F8"/>
    <w:rsid w:val="009174BF"/>
    <w:rsid w:val="00923F50"/>
    <w:rsid w:val="00924998"/>
    <w:rsid w:val="00925E82"/>
    <w:rsid w:val="0092711E"/>
    <w:rsid w:val="0093117C"/>
    <w:rsid w:val="00934054"/>
    <w:rsid w:val="00935CFD"/>
    <w:rsid w:val="0093756E"/>
    <w:rsid w:val="009423AA"/>
    <w:rsid w:val="00942594"/>
    <w:rsid w:val="00946071"/>
    <w:rsid w:val="0094692E"/>
    <w:rsid w:val="00947354"/>
    <w:rsid w:val="0096611D"/>
    <w:rsid w:val="0096689E"/>
    <w:rsid w:val="00972E8E"/>
    <w:rsid w:val="00976DAF"/>
    <w:rsid w:val="00980EAC"/>
    <w:rsid w:val="00990A23"/>
    <w:rsid w:val="00993C98"/>
    <w:rsid w:val="009A4B20"/>
    <w:rsid w:val="009A5741"/>
    <w:rsid w:val="009A5F99"/>
    <w:rsid w:val="009B3900"/>
    <w:rsid w:val="009B6B47"/>
    <w:rsid w:val="009C48BE"/>
    <w:rsid w:val="009C7363"/>
    <w:rsid w:val="009D04EC"/>
    <w:rsid w:val="009D3003"/>
    <w:rsid w:val="009F0835"/>
    <w:rsid w:val="009F08C2"/>
    <w:rsid w:val="009F4D8C"/>
    <w:rsid w:val="009F6309"/>
    <w:rsid w:val="009F6787"/>
    <w:rsid w:val="009F6C1E"/>
    <w:rsid w:val="00A061C4"/>
    <w:rsid w:val="00A1442A"/>
    <w:rsid w:val="00A1487B"/>
    <w:rsid w:val="00A169D9"/>
    <w:rsid w:val="00A201E9"/>
    <w:rsid w:val="00A23320"/>
    <w:rsid w:val="00A315D4"/>
    <w:rsid w:val="00A3189E"/>
    <w:rsid w:val="00A31E4F"/>
    <w:rsid w:val="00A362E0"/>
    <w:rsid w:val="00A45B80"/>
    <w:rsid w:val="00A51EC5"/>
    <w:rsid w:val="00A53E03"/>
    <w:rsid w:val="00A53F39"/>
    <w:rsid w:val="00A656AB"/>
    <w:rsid w:val="00A66A81"/>
    <w:rsid w:val="00A733F8"/>
    <w:rsid w:val="00A762EC"/>
    <w:rsid w:val="00A811FF"/>
    <w:rsid w:val="00A862A1"/>
    <w:rsid w:val="00A91BD7"/>
    <w:rsid w:val="00A941AE"/>
    <w:rsid w:val="00A971AE"/>
    <w:rsid w:val="00AB1A2C"/>
    <w:rsid w:val="00AB6902"/>
    <w:rsid w:val="00AB755F"/>
    <w:rsid w:val="00AC0EFD"/>
    <w:rsid w:val="00AD0230"/>
    <w:rsid w:val="00AD07FE"/>
    <w:rsid w:val="00AD08FB"/>
    <w:rsid w:val="00AD1202"/>
    <w:rsid w:val="00AD213B"/>
    <w:rsid w:val="00AD7035"/>
    <w:rsid w:val="00AE00D6"/>
    <w:rsid w:val="00AE53A6"/>
    <w:rsid w:val="00AF124F"/>
    <w:rsid w:val="00AF20AE"/>
    <w:rsid w:val="00AF3D78"/>
    <w:rsid w:val="00B03D8E"/>
    <w:rsid w:val="00B06D0D"/>
    <w:rsid w:val="00B07BAA"/>
    <w:rsid w:val="00B07CC6"/>
    <w:rsid w:val="00B10044"/>
    <w:rsid w:val="00B13DAB"/>
    <w:rsid w:val="00B1415A"/>
    <w:rsid w:val="00B1520E"/>
    <w:rsid w:val="00B22735"/>
    <w:rsid w:val="00B24160"/>
    <w:rsid w:val="00B26A20"/>
    <w:rsid w:val="00B344AA"/>
    <w:rsid w:val="00B363C1"/>
    <w:rsid w:val="00B36ED9"/>
    <w:rsid w:val="00B374A5"/>
    <w:rsid w:val="00B410CA"/>
    <w:rsid w:val="00B42336"/>
    <w:rsid w:val="00B4270F"/>
    <w:rsid w:val="00B46C04"/>
    <w:rsid w:val="00B51B0C"/>
    <w:rsid w:val="00B52024"/>
    <w:rsid w:val="00B5565E"/>
    <w:rsid w:val="00B57A73"/>
    <w:rsid w:val="00B624B0"/>
    <w:rsid w:val="00B632B4"/>
    <w:rsid w:val="00B64113"/>
    <w:rsid w:val="00B657A7"/>
    <w:rsid w:val="00B6600B"/>
    <w:rsid w:val="00B7171D"/>
    <w:rsid w:val="00B80970"/>
    <w:rsid w:val="00B80D79"/>
    <w:rsid w:val="00B84E06"/>
    <w:rsid w:val="00B90E90"/>
    <w:rsid w:val="00B911EC"/>
    <w:rsid w:val="00B97F6C"/>
    <w:rsid w:val="00BA5A8C"/>
    <w:rsid w:val="00BA77A3"/>
    <w:rsid w:val="00BB01C5"/>
    <w:rsid w:val="00BB03A5"/>
    <w:rsid w:val="00BB65F3"/>
    <w:rsid w:val="00BC15CA"/>
    <w:rsid w:val="00BC3940"/>
    <w:rsid w:val="00BC5559"/>
    <w:rsid w:val="00BD2480"/>
    <w:rsid w:val="00BD46E2"/>
    <w:rsid w:val="00BE2C0C"/>
    <w:rsid w:val="00BE3F1E"/>
    <w:rsid w:val="00BE6EBB"/>
    <w:rsid w:val="00BF2096"/>
    <w:rsid w:val="00BF330E"/>
    <w:rsid w:val="00C0263C"/>
    <w:rsid w:val="00C051BE"/>
    <w:rsid w:val="00C12F92"/>
    <w:rsid w:val="00C13973"/>
    <w:rsid w:val="00C14309"/>
    <w:rsid w:val="00C143A2"/>
    <w:rsid w:val="00C165CA"/>
    <w:rsid w:val="00C17FA3"/>
    <w:rsid w:val="00C21E66"/>
    <w:rsid w:val="00C24D57"/>
    <w:rsid w:val="00C271F2"/>
    <w:rsid w:val="00C307F8"/>
    <w:rsid w:val="00C31C03"/>
    <w:rsid w:val="00C336C2"/>
    <w:rsid w:val="00C339C4"/>
    <w:rsid w:val="00C351AB"/>
    <w:rsid w:val="00C377A1"/>
    <w:rsid w:val="00C40160"/>
    <w:rsid w:val="00C40E01"/>
    <w:rsid w:val="00C471EC"/>
    <w:rsid w:val="00C53DF6"/>
    <w:rsid w:val="00C707EB"/>
    <w:rsid w:val="00C70847"/>
    <w:rsid w:val="00C71164"/>
    <w:rsid w:val="00C713AD"/>
    <w:rsid w:val="00C727ED"/>
    <w:rsid w:val="00C75704"/>
    <w:rsid w:val="00C80069"/>
    <w:rsid w:val="00C82359"/>
    <w:rsid w:val="00C84E29"/>
    <w:rsid w:val="00C91D23"/>
    <w:rsid w:val="00C9398F"/>
    <w:rsid w:val="00C9463A"/>
    <w:rsid w:val="00CB1CC2"/>
    <w:rsid w:val="00CB26D6"/>
    <w:rsid w:val="00CB42AF"/>
    <w:rsid w:val="00CB694B"/>
    <w:rsid w:val="00CB7ED9"/>
    <w:rsid w:val="00CC4184"/>
    <w:rsid w:val="00CC65CC"/>
    <w:rsid w:val="00CD32E7"/>
    <w:rsid w:val="00CD3A68"/>
    <w:rsid w:val="00CF150A"/>
    <w:rsid w:val="00CF6EAF"/>
    <w:rsid w:val="00D00B38"/>
    <w:rsid w:val="00D01465"/>
    <w:rsid w:val="00D02E81"/>
    <w:rsid w:val="00D144A7"/>
    <w:rsid w:val="00D14AF8"/>
    <w:rsid w:val="00D269E8"/>
    <w:rsid w:val="00D26CE9"/>
    <w:rsid w:val="00D26D4A"/>
    <w:rsid w:val="00D32BCA"/>
    <w:rsid w:val="00D331FE"/>
    <w:rsid w:val="00D33AF8"/>
    <w:rsid w:val="00D34B1C"/>
    <w:rsid w:val="00D4061D"/>
    <w:rsid w:val="00D41233"/>
    <w:rsid w:val="00D4343E"/>
    <w:rsid w:val="00D513F3"/>
    <w:rsid w:val="00D5220E"/>
    <w:rsid w:val="00D6050B"/>
    <w:rsid w:val="00D666DB"/>
    <w:rsid w:val="00D66C12"/>
    <w:rsid w:val="00D67103"/>
    <w:rsid w:val="00D72031"/>
    <w:rsid w:val="00D74F00"/>
    <w:rsid w:val="00D90016"/>
    <w:rsid w:val="00DA55C8"/>
    <w:rsid w:val="00DA6DE5"/>
    <w:rsid w:val="00DB0490"/>
    <w:rsid w:val="00DB0EFE"/>
    <w:rsid w:val="00DB6A32"/>
    <w:rsid w:val="00DB6BA7"/>
    <w:rsid w:val="00DC3251"/>
    <w:rsid w:val="00DC3FF0"/>
    <w:rsid w:val="00DC561A"/>
    <w:rsid w:val="00DC771B"/>
    <w:rsid w:val="00DD1303"/>
    <w:rsid w:val="00DD2D50"/>
    <w:rsid w:val="00DD654E"/>
    <w:rsid w:val="00DE01B1"/>
    <w:rsid w:val="00DE0F7D"/>
    <w:rsid w:val="00DE1DC3"/>
    <w:rsid w:val="00DE2279"/>
    <w:rsid w:val="00DE2A82"/>
    <w:rsid w:val="00DE3416"/>
    <w:rsid w:val="00DE6705"/>
    <w:rsid w:val="00DF1AB4"/>
    <w:rsid w:val="00DF67E2"/>
    <w:rsid w:val="00E1065E"/>
    <w:rsid w:val="00E112BE"/>
    <w:rsid w:val="00E162F4"/>
    <w:rsid w:val="00E16C0B"/>
    <w:rsid w:val="00E30287"/>
    <w:rsid w:val="00E30556"/>
    <w:rsid w:val="00E314BE"/>
    <w:rsid w:val="00E31F15"/>
    <w:rsid w:val="00E33D2F"/>
    <w:rsid w:val="00E37767"/>
    <w:rsid w:val="00E42FA7"/>
    <w:rsid w:val="00E44807"/>
    <w:rsid w:val="00E46451"/>
    <w:rsid w:val="00E568B5"/>
    <w:rsid w:val="00E57D0C"/>
    <w:rsid w:val="00E6177A"/>
    <w:rsid w:val="00E65DD5"/>
    <w:rsid w:val="00E67115"/>
    <w:rsid w:val="00E67405"/>
    <w:rsid w:val="00E83520"/>
    <w:rsid w:val="00EA30EE"/>
    <w:rsid w:val="00EC0517"/>
    <w:rsid w:val="00EC3E3A"/>
    <w:rsid w:val="00ED0E67"/>
    <w:rsid w:val="00ED3E2A"/>
    <w:rsid w:val="00ED3EB8"/>
    <w:rsid w:val="00ED5648"/>
    <w:rsid w:val="00ED58FD"/>
    <w:rsid w:val="00EE6B6E"/>
    <w:rsid w:val="00EE722B"/>
    <w:rsid w:val="00EF0745"/>
    <w:rsid w:val="00EF5C1B"/>
    <w:rsid w:val="00F118EB"/>
    <w:rsid w:val="00F12D95"/>
    <w:rsid w:val="00F15661"/>
    <w:rsid w:val="00F238E2"/>
    <w:rsid w:val="00F23A0A"/>
    <w:rsid w:val="00F27C11"/>
    <w:rsid w:val="00F27CE1"/>
    <w:rsid w:val="00F32C8A"/>
    <w:rsid w:val="00F338C7"/>
    <w:rsid w:val="00F35669"/>
    <w:rsid w:val="00F3589C"/>
    <w:rsid w:val="00F371B8"/>
    <w:rsid w:val="00F41478"/>
    <w:rsid w:val="00F45282"/>
    <w:rsid w:val="00F46218"/>
    <w:rsid w:val="00F62DC9"/>
    <w:rsid w:val="00F67FFC"/>
    <w:rsid w:val="00F71CB7"/>
    <w:rsid w:val="00F72B75"/>
    <w:rsid w:val="00F745ED"/>
    <w:rsid w:val="00F74CAC"/>
    <w:rsid w:val="00F76E56"/>
    <w:rsid w:val="00F82314"/>
    <w:rsid w:val="00F828E8"/>
    <w:rsid w:val="00F83CE1"/>
    <w:rsid w:val="00F9233E"/>
    <w:rsid w:val="00F943D0"/>
    <w:rsid w:val="00FA245A"/>
    <w:rsid w:val="00FB371F"/>
    <w:rsid w:val="00FC67AE"/>
    <w:rsid w:val="00FD1ADE"/>
    <w:rsid w:val="00FD20F8"/>
    <w:rsid w:val="00FD4D64"/>
    <w:rsid w:val="00FD6BC1"/>
    <w:rsid w:val="00FD7360"/>
    <w:rsid w:val="00FE3E6C"/>
    <w:rsid w:val="00FE5680"/>
    <w:rsid w:val="00FE629C"/>
    <w:rsid w:val="00FE63E1"/>
    <w:rsid w:val="00FE665F"/>
    <w:rsid w:val="00FF52C3"/>
    <w:rsid w:val="00FF6532"/>
    <w:rsid w:val="23A60AAE"/>
    <w:rsid w:val="48C48EC0"/>
    <w:rsid w:val="539B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87D015"/>
  <w15:chartTrackingRefBased/>
  <w15:docId w15:val="{A2C03E0B-8EDB-4207-B122-9CB9DB1E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FB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97FB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Hyperlien">
    <w:name w:val="Hyperlink"/>
    <w:basedOn w:val="Policepardfaut"/>
    <w:uiPriority w:val="99"/>
    <w:unhideWhenUsed/>
    <w:rsid w:val="009B6B47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scommand">
    <w:name w:val="hljs-pscommand"/>
    <w:basedOn w:val="Policepardfaut"/>
    <w:rsid w:val="0050476C"/>
  </w:style>
  <w:style w:type="paragraph" w:customStyle="1" w:styleId="paragraph">
    <w:name w:val="paragraph"/>
    <w:basedOn w:val="Normal"/>
    <w:rsid w:val="00010644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010644"/>
  </w:style>
  <w:style w:type="character" w:customStyle="1" w:styleId="eop">
    <w:name w:val="eop"/>
    <w:basedOn w:val="Policepardfaut"/>
    <w:rsid w:val="00010644"/>
  </w:style>
  <w:style w:type="character" w:styleId="Mentionnonrsolue">
    <w:name w:val="Unresolved Mention"/>
    <w:basedOn w:val="Policepardfaut"/>
    <w:uiPriority w:val="99"/>
    <w:semiHidden/>
    <w:unhideWhenUsed/>
    <w:rsid w:val="00D90016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BB03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26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8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71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5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1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6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</Template>
  <TotalTime>9755</TotalTime>
  <Pages>6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valerie.turgeon</dc:creator>
  <cp:keywords/>
  <dc:description/>
  <cp:lastModifiedBy>nathan wani</cp:lastModifiedBy>
  <cp:revision>31</cp:revision>
  <dcterms:created xsi:type="dcterms:W3CDTF">2022-06-03T10:34:00Z</dcterms:created>
  <dcterms:modified xsi:type="dcterms:W3CDTF">2026-10-07T01:03:00Z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